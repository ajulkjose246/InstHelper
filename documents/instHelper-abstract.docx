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0708410"/>
        <w:docPartObj>
          <w:docPartGallery w:val="Cover Pages"/>
          <w:docPartUnique/>
        </w:docPartObj>
      </w:sdtPr>
      <w:sdtEndPr>
        <w:rPr>
          <w:sz w:val="72"/>
          <w:szCs w:val="72"/>
        </w:rPr>
      </w:sdtEndPr>
      <w:sdtContent>
        <w:p w14:paraId="3D2A7DCF" w14:textId="77777777" w:rsidR="00076E97" w:rsidRDefault="00DE259D" w:rsidP="009E75E1">
          <w:pPr>
            <w:jc w:val="both"/>
          </w:pPr>
          <w:r w:rsidRPr="0092197E">
            <w:rPr>
              <w:noProof/>
              <w:sz w:val="72"/>
              <w:szCs w:val="72"/>
              <w:lang w:val="en-IN" w:eastAsia="en-IN"/>
            </w:rPr>
            <w:drawing>
              <wp:anchor distT="0" distB="0" distL="114300" distR="114300" simplePos="0" relativeHeight="251663360" behindDoc="0" locked="0" layoutInCell="1" allowOverlap="1" wp14:anchorId="23C00D21" wp14:editId="19C468E2">
                <wp:simplePos x="0" y="0"/>
                <wp:positionH relativeFrom="column">
                  <wp:posOffset>1534795</wp:posOffset>
                </wp:positionH>
                <wp:positionV relativeFrom="paragraph">
                  <wp:posOffset>228600</wp:posOffset>
                </wp:positionV>
                <wp:extent cx="2575560" cy="1679180"/>
                <wp:effectExtent l="0" t="0" r="0" b="0"/>
                <wp:wrapNone/>
                <wp:docPr id="2" name="Picture 2" descr="D:\Downloads\ajce_autonomous-logo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ajce_autonomous-logo (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5560" cy="1679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6E97">
            <w:rPr>
              <w:noProof/>
              <w:lang w:val="en-IN" w:eastAsia="en-IN"/>
            </w:rPr>
            <mc:AlternateContent>
              <mc:Choice Requires="wpg">
                <w:drawing>
                  <wp:anchor distT="0" distB="0" distL="114300" distR="114300" simplePos="0" relativeHeight="251662336" behindDoc="0" locked="0" layoutInCell="1" allowOverlap="1" wp14:anchorId="1EF85AEE" wp14:editId="38C5121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307AC4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sidR="00CF3331">
            <w:rPr>
              <w:noProof/>
              <w:sz w:val="72"/>
              <w:szCs w:val="72"/>
              <w:lang w:val="en-IN" w:eastAsia="en-IN" w:bidi="ml-IN"/>
            </w:rPr>
            <w:softHyphen/>
          </w:r>
          <w:r w:rsidR="00CF3331">
            <w:rPr>
              <w:noProof/>
              <w:sz w:val="72"/>
              <w:szCs w:val="72"/>
              <w:lang w:val="en-IN" w:eastAsia="en-IN" w:bidi="ml-IN"/>
            </w:rPr>
            <w:softHyphen/>
          </w:r>
          <w:r w:rsidR="00CF3331">
            <w:rPr>
              <w:noProof/>
              <w:sz w:val="72"/>
              <w:szCs w:val="72"/>
              <w:lang w:val="en-IN" w:eastAsia="en-IN" w:bidi="ml-IN"/>
            </w:rPr>
            <w:softHyphen/>
          </w:r>
          <w:r w:rsidR="00CF3331">
            <w:rPr>
              <w:noProof/>
              <w:sz w:val="72"/>
              <w:szCs w:val="72"/>
              <w:lang w:val="en-IN" w:eastAsia="en-IN" w:bidi="ml-IN"/>
            </w:rPr>
            <w:softHyphen/>
          </w:r>
          <w:r w:rsidR="00CF3331">
            <w:rPr>
              <w:noProof/>
              <w:sz w:val="72"/>
              <w:szCs w:val="72"/>
              <w:lang w:val="en-IN" w:eastAsia="en-IN" w:bidi="ml-IN"/>
            </w:rPr>
            <w:softHyphen/>
          </w:r>
        </w:p>
        <w:p w14:paraId="2229506F" w14:textId="77777777" w:rsidR="00076E97" w:rsidRDefault="00DE259D" w:rsidP="009E75E1">
          <w:pPr>
            <w:jc w:val="both"/>
            <w:rPr>
              <w:rFonts w:asciiTheme="majorHAnsi" w:eastAsiaTheme="majorEastAsia" w:hAnsiTheme="majorHAnsi" w:cstheme="majorBidi"/>
              <w:color w:val="FFFFFF" w:themeColor="background1"/>
              <w:spacing w:val="-10"/>
              <w:kern w:val="28"/>
              <w:sz w:val="72"/>
              <w:szCs w:val="72"/>
            </w:rPr>
          </w:pPr>
          <w:r w:rsidRPr="00F74B6E">
            <w:rPr>
              <w:noProof/>
              <w:lang w:val="en-IN" w:eastAsia="en-IN"/>
            </w:rPr>
            <w:drawing>
              <wp:anchor distT="0" distB="0" distL="114300" distR="114300" simplePos="0" relativeHeight="251664384" behindDoc="0" locked="0" layoutInCell="1" allowOverlap="1" wp14:anchorId="7B54981B" wp14:editId="775C3F23">
                <wp:simplePos x="0" y="0"/>
                <wp:positionH relativeFrom="column">
                  <wp:posOffset>-140335</wp:posOffset>
                </wp:positionH>
                <wp:positionV relativeFrom="paragraph">
                  <wp:posOffset>7292340</wp:posOffset>
                </wp:positionV>
                <wp:extent cx="2527300" cy="571239"/>
                <wp:effectExtent l="0" t="0" r="6350" b="635"/>
                <wp:wrapNone/>
                <wp:docPr id="3" name="Picture 3"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5C13">
            <w:rPr>
              <w:noProof/>
              <w:lang w:val="en-IN" w:eastAsia="en-IN"/>
            </w:rPr>
            <mc:AlternateContent>
              <mc:Choice Requires="wps">
                <w:drawing>
                  <wp:anchor distT="0" distB="0" distL="114300" distR="114300" simplePos="0" relativeHeight="251661312" behindDoc="0" locked="0" layoutInCell="1" allowOverlap="1" wp14:anchorId="28EF2152" wp14:editId="78DE0726">
                    <wp:simplePos x="0" y="0"/>
                    <wp:positionH relativeFrom="page">
                      <wp:posOffset>229235</wp:posOffset>
                    </wp:positionH>
                    <wp:positionV relativeFrom="page">
                      <wp:posOffset>6553200</wp:posOffset>
                    </wp:positionV>
                    <wp:extent cx="7315200" cy="1009650"/>
                    <wp:effectExtent l="0" t="0" r="0" b="889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D9AF8F" w14:textId="77777777" w:rsidR="00076E97" w:rsidRDefault="00076E97">
                                <w:pPr>
                                  <w:pStyle w:val="NoSpacing"/>
                                  <w:jc w:val="right"/>
                                  <w:rPr>
                                    <w:color w:val="5B9BD5" w:themeColor="accent1"/>
                                    <w:sz w:val="30"/>
                                    <w:szCs w:val="30"/>
                                  </w:rPr>
                                </w:pPr>
                                <w:r w:rsidRPr="00405C13">
                                  <w:rPr>
                                    <w:color w:val="5B9BD5" w:themeColor="accent1"/>
                                    <w:sz w:val="30"/>
                                    <w:szCs w:val="30"/>
                                  </w:rPr>
                                  <w:t>Scrum Master</w:t>
                                </w:r>
                              </w:p>
                              <w:p w14:paraId="5630E5A7" w14:textId="77777777" w:rsidR="00405C13" w:rsidRPr="00405C13" w:rsidRDefault="00405C13">
                                <w:pPr>
                                  <w:pStyle w:val="NoSpacing"/>
                                  <w:jc w:val="right"/>
                                  <w:rPr>
                                    <w:sz w:val="30"/>
                                    <w:szCs w:val="30"/>
                                  </w:rPr>
                                </w:pPr>
                                <w:proofErr w:type="spellStart"/>
                                <w:r w:rsidRPr="00405C13">
                                  <w:rPr>
                                    <w:sz w:val="30"/>
                                    <w:szCs w:val="30"/>
                                  </w:rPr>
                                  <w:t>B</w:t>
                                </w:r>
                                <w:r>
                                  <w:rPr>
                                    <w:sz w:val="30"/>
                                    <w:szCs w:val="30"/>
                                  </w:rPr>
                                  <w:t>inumon</w:t>
                                </w:r>
                                <w:proofErr w:type="spellEnd"/>
                                <w:r>
                                  <w:rPr>
                                    <w:sz w:val="30"/>
                                    <w:szCs w:val="30"/>
                                  </w:rPr>
                                  <w:t xml:space="preserve"> Joseph</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CE7164E" w14:textId="77777777"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8EF2152" id="_x0000_t202" coordsize="21600,21600" o:spt="202" path="m,l,21600r21600,l21600,xe">
                    <v:stroke joinstyle="miter"/>
                    <v:path gradientshapeok="t" o:connecttype="rect"/>
                  </v:shapetype>
                  <v:shape id="Text Box 153" o:spid="_x0000_s1026" type="#_x0000_t202" style="position:absolute;left:0;text-align:left;margin-left:18.05pt;margin-top:516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" filled="f" stroked="f" strokeweight=".5pt">
                    <v:textbox style="mso-fit-shape-to-text:t" inset="126pt,0,54pt,0">
                      <w:txbxContent>
                        <w:p w14:paraId="4CD9AF8F" w14:textId="77777777" w:rsidR="00076E97" w:rsidRDefault="00076E97">
                          <w:pPr>
                            <w:pStyle w:val="NoSpacing"/>
                            <w:jc w:val="right"/>
                            <w:rPr>
                              <w:color w:val="5B9BD5" w:themeColor="accent1"/>
                              <w:sz w:val="30"/>
                              <w:szCs w:val="30"/>
                            </w:rPr>
                          </w:pPr>
                          <w:r w:rsidRPr="00405C13">
                            <w:rPr>
                              <w:color w:val="5B9BD5" w:themeColor="accent1"/>
                              <w:sz w:val="30"/>
                              <w:szCs w:val="30"/>
                            </w:rPr>
                            <w:t>Scrum Master</w:t>
                          </w:r>
                        </w:p>
                        <w:p w14:paraId="5630E5A7" w14:textId="77777777" w:rsidR="00405C13" w:rsidRPr="00405C13" w:rsidRDefault="00405C13">
                          <w:pPr>
                            <w:pStyle w:val="NoSpacing"/>
                            <w:jc w:val="right"/>
                            <w:rPr>
                              <w:sz w:val="30"/>
                              <w:szCs w:val="30"/>
                            </w:rPr>
                          </w:pPr>
                          <w:proofErr w:type="spellStart"/>
                          <w:r w:rsidRPr="00405C13">
                            <w:rPr>
                              <w:sz w:val="30"/>
                              <w:szCs w:val="30"/>
                            </w:rPr>
                            <w:t>B</w:t>
                          </w:r>
                          <w:r>
                            <w:rPr>
                              <w:sz w:val="30"/>
                              <w:szCs w:val="30"/>
                            </w:rPr>
                            <w:t>inumon</w:t>
                          </w:r>
                          <w:proofErr w:type="spellEnd"/>
                          <w:r>
                            <w:rPr>
                              <w:sz w:val="30"/>
                              <w:szCs w:val="30"/>
                            </w:rPr>
                            <w:t xml:space="preserve"> Joseph</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CE7164E" w14:textId="77777777"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v:textbox>
                    <w10:wrap type="square" anchorx="page" anchory="page"/>
                  </v:shape>
                </w:pict>
              </mc:Fallback>
            </mc:AlternateContent>
          </w:r>
          <w:r w:rsidR="00405C13">
            <w:rPr>
              <w:noProof/>
              <w:lang w:val="en-IN" w:eastAsia="en-IN"/>
            </w:rPr>
            <mc:AlternateContent>
              <mc:Choice Requires="wps">
                <w:drawing>
                  <wp:anchor distT="0" distB="0" distL="114300" distR="114300" simplePos="0" relativeHeight="251659264" behindDoc="0" locked="0" layoutInCell="1" allowOverlap="1" wp14:anchorId="78C53E21" wp14:editId="41ED659C">
                    <wp:simplePos x="0" y="0"/>
                    <wp:positionH relativeFrom="page">
                      <wp:posOffset>229235</wp:posOffset>
                    </wp:positionH>
                    <wp:positionV relativeFrom="page">
                      <wp:posOffset>2438400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C6BEF2" w14:textId="77777777" w:rsidR="00076E97"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76E97">
                                      <w:rPr>
                                        <w:caps/>
                                        <w:color w:val="5B9BD5" w:themeColor="accent1"/>
                                        <w:sz w:val="64"/>
                                        <w:szCs w:val="64"/>
                                      </w:rPr>
                                      <w:t>INSTHELPER</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598301F" w14:textId="77777777" w:rsidR="00076E97" w:rsidRDefault="00076E97">
                                    <w:pPr>
                                      <w:jc w:val="right"/>
                                      <w:rPr>
                                        <w:smallCaps/>
                                        <w:color w:val="404040" w:themeColor="text1" w:themeTint="BF"/>
                                        <w:sz w:val="36"/>
                                        <w:szCs w:val="36"/>
                                      </w:rPr>
                                    </w:pPr>
                                    <w:r w:rsidRPr="00076E97">
                                      <w:rPr>
                                        <w:rFonts w:ascii="Arial" w:hAnsi="Arial" w:cs="Arial"/>
                                        <w:color w:val="222222"/>
                                        <w:sz w:val="36"/>
                                        <w:szCs w:val="36"/>
                                        <w:shd w:val="clear" w:color="auto" w:fill="FFFFFF"/>
                                      </w:rPr>
                                      <w:t>20INMCA509 - Mini Project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8C53E21" id="Text Box 154" o:spid="_x0000_s1027" type="#_x0000_t202" style="position:absolute;left:0;text-align:left;margin-left:18.05pt;margin-top:192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" filled="f" stroked="f" strokeweight=".5pt">
                    <v:textbox inset="126pt,0,54pt,0">
                      <w:txbxContent>
                        <w:p w14:paraId="5AC6BEF2" w14:textId="77777777" w:rsidR="00076E97"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76E97">
                                <w:rPr>
                                  <w:caps/>
                                  <w:color w:val="5B9BD5" w:themeColor="accent1"/>
                                  <w:sz w:val="64"/>
                                  <w:szCs w:val="64"/>
                                </w:rPr>
                                <w:t>INSTHELPER</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598301F" w14:textId="77777777" w:rsidR="00076E97" w:rsidRDefault="00076E97">
                              <w:pPr>
                                <w:jc w:val="right"/>
                                <w:rPr>
                                  <w:smallCaps/>
                                  <w:color w:val="404040" w:themeColor="text1" w:themeTint="BF"/>
                                  <w:sz w:val="36"/>
                                  <w:szCs w:val="36"/>
                                </w:rPr>
                              </w:pPr>
                              <w:r w:rsidRPr="00076E97">
                                <w:rPr>
                                  <w:rFonts w:ascii="Arial" w:hAnsi="Arial" w:cs="Arial"/>
                                  <w:color w:val="222222"/>
                                  <w:sz w:val="36"/>
                                  <w:szCs w:val="36"/>
                                  <w:shd w:val="clear" w:color="auto" w:fill="FFFFFF"/>
                                </w:rPr>
                                <w:t>20INMCA509 - Mini Project 2</w:t>
                              </w:r>
                            </w:p>
                          </w:sdtContent>
                        </w:sdt>
                      </w:txbxContent>
                    </v:textbox>
                    <w10:wrap type="square" anchorx="page" anchory="page"/>
                  </v:shape>
                </w:pict>
              </mc:Fallback>
            </mc:AlternateContent>
          </w:r>
          <w:r w:rsidR="00076E97">
            <w:rPr>
              <w:noProof/>
              <w:lang w:val="en-IN" w:eastAsia="en-IN"/>
            </w:rPr>
            <mc:AlternateContent>
              <mc:Choice Requires="wps">
                <w:drawing>
                  <wp:anchor distT="0" distB="0" distL="114300" distR="114300" simplePos="0" relativeHeight="251660288" behindDoc="0" locked="0" layoutInCell="1" allowOverlap="1" wp14:anchorId="4B5FE19F" wp14:editId="385F6355">
                    <wp:simplePos x="0" y="0"/>
                    <wp:positionH relativeFrom="page">
                      <wp:posOffset>229235</wp:posOffset>
                    </wp:positionH>
                    <wp:positionV relativeFrom="page">
                      <wp:posOffset>7740015</wp:posOffset>
                    </wp:positionV>
                    <wp:extent cx="7315200" cy="14478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447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0F5C5F" w14:textId="77777777" w:rsidR="0058175E" w:rsidRPr="00405C13" w:rsidRDefault="007927CB" w:rsidP="007927CB">
                                <w:pPr>
                                  <w:pStyle w:val="NoSpacing"/>
                                  <w:jc w:val="right"/>
                                  <w:rPr>
                                    <w:color w:val="595959" w:themeColor="text1" w:themeTint="A6"/>
                                    <w:sz w:val="30"/>
                                    <w:szCs w:val="30"/>
                                  </w:rPr>
                                </w:pPr>
                                <w:r w:rsidRPr="00405C13">
                                  <w:rPr>
                                    <w:color w:val="595959" w:themeColor="text1" w:themeTint="A6"/>
                                    <w:sz w:val="30"/>
                                    <w:szCs w:val="30"/>
                                  </w:rPr>
                                  <w:t>Ajul K Jose</w:t>
                                </w:r>
                              </w:p>
                              <w:p w14:paraId="425767D4"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AJC20MCA-I004</w:t>
                                </w:r>
                              </w:p>
                              <w:p w14:paraId="2E36F626"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INMCA2020-25 S9</w:t>
                                </w:r>
                              </w:p>
                              <w:p w14:paraId="0D8DEA3F" w14:textId="77777777" w:rsidR="001A3309" w:rsidRPr="00342A9D" w:rsidRDefault="00000000" w:rsidP="001A3309">
                                <w:pPr>
                                  <w:pStyle w:val="NoSpacing"/>
                                  <w:jc w:val="right"/>
                                  <w:rPr>
                                    <w:color w:val="595959" w:themeColor="text1" w:themeTint="A6"/>
                                    <w:sz w:val="20"/>
                                    <w:szCs w:val="20"/>
                                  </w:rPr>
                                </w:pPr>
                                <w:hyperlink r:id="rId13" w:history="1">
                                  <w:r w:rsidR="00342A9D" w:rsidRPr="00342A9D">
                                    <w:rPr>
                                      <w:rStyle w:val="Hyperlink"/>
                                      <w:color w:val="595959" w:themeColor="text1" w:themeTint="A6"/>
                                      <w:sz w:val="20"/>
                                      <w:szCs w:val="20"/>
                                      <w:u w:val="none"/>
                                    </w:rPr>
                                    <w:t>https://github.com/ajulkjose246/InstHelper</w:t>
                                  </w:r>
                                </w:hyperlink>
                              </w:p>
                              <w:p w14:paraId="18602F95" w14:textId="77777777" w:rsidR="00076E97" w:rsidRPr="001A3309" w:rsidRDefault="00000000">
                                <w:pPr>
                                  <w:pStyle w:val="NoSpacing"/>
                                  <w:jc w:val="right"/>
                                  <w:rPr>
                                    <w:color w:val="595959" w:themeColor="text1" w:themeTint="A6"/>
                                    <w:sz w:val="20"/>
                                    <w:szCs w:val="20"/>
                                  </w:rPr>
                                </w:pPr>
                                <w:hyperlink r:id="rId14" w:history="1">
                                  <w:r w:rsidR="001A3309" w:rsidRPr="001A3309">
                                    <w:rPr>
                                      <w:rStyle w:val="Hyperlink"/>
                                      <w:color w:val="595959" w:themeColor="text1" w:themeTint="A6"/>
                                      <w:sz w:val="20"/>
                                      <w:szCs w:val="20"/>
                                      <w:u w:val="none"/>
                                    </w:rPr>
                                    <w:t>mail.ajulkjose@gmail.com</w:t>
                                  </w:r>
                                </w:hyperlink>
                              </w:p>
                              <w:p w14:paraId="3D0E1F8D" w14:textId="77777777" w:rsidR="00076E97" w:rsidRDefault="00076E97">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B5FE19F" id="Text Box 152" o:spid="_x0000_s1028" type="#_x0000_t202" style="position:absolute;left:0;text-align:left;margin-left:18.05pt;margin-top:609.45pt;width:8in;height:114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" filled="f" stroked="f" strokeweight=".5pt">
                    <v:textbox inset="126pt,0,54pt,0">
                      <w:txbxContent>
                        <w:p w14:paraId="220F5C5F" w14:textId="77777777" w:rsidR="0058175E" w:rsidRPr="00405C13" w:rsidRDefault="007927CB" w:rsidP="007927CB">
                          <w:pPr>
                            <w:pStyle w:val="NoSpacing"/>
                            <w:jc w:val="right"/>
                            <w:rPr>
                              <w:color w:val="595959" w:themeColor="text1" w:themeTint="A6"/>
                              <w:sz w:val="30"/>
                              <w:szCs w:val="30"/>
                            </w:rPr>
                          </w:pPr>
                          <w:r w:rsidRPr="00405C13">
                            <w:rPr>
                              <w:color w:val="595959" w:themeColor="text1" w:themeTint="A6"/>
                              <w:sz w:val="30"/>
                              <w:szCs w:val="30"/>
                            </w:rPr>
                            <w:t>Ajul K Jose</w:t>
                          </w:r>
                        </w:p>
                        <w:p w14:paraId="425767D4"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AJC20MCA-I004</w:t>
                          </w:r>
                        </w:p>
                        <w:p w14:paraId="2E36F626"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INMCA2020-25 S9</w:t>
                          </w:r>
                        </w:p>
                        <w:p w14:paraId="0D8DEA3F" w14:textId="77777777" w:rsidR="001A3309" w:rsidRPr="00342A9D" w:rsidRDefault="00000000" w:rsidP="001A3309">
                          <w:pPr>
                            <w:pStyle w:val="NoSpacing"/>
                            <w:jc w:val="right"/>
                            <w:rPr>
                              <w:color w:val="595959" w:themeColor="text1" w:themeTint="A6"/>
                              <w:sz w:val="20"/>
                              <w:szCs w:val="20"/>
                            </w:rPr>
                          </w:pPr>
                          <w:hyperlink r:id="rId15" w:history="1">
                            <w:r w:rsidR="00342A9D" w:rsidRPr="00342A9D">
                              <w:rPr>
                                <w:rStyle w:val="Hyperlink"/>
                                <w:color w:val="595959" w:themeColor="text1" w:themeTint="A6"/>
                                <w:sz w:val="20"/>
                                <w:szCs w:val="20"/>
                                <w:u w:val="none"/>
                              </w:rPr>
                              <w:t>https://github.com/ajulkjose246/InstHelper</w:t>
                            </w:r>
                          </w:hyperlink>
                        </w:p>
                        <w:p w14:paraId="18602F95" w14:textId="77777777" w:rsidR="00076E97" w:rsidRPr="001A3309" w:rsidRDefault="00000000">
                          <w:pPr>
                            <w:pStyle w:val="NoSpacing"/>
                            <w:jc w:val="right"/>
                            <w:rPr>
                              <w:color w:val="595959" w:themeColor="text1" w:themeTint="A6"/>
                              <w:sz w:val="20"/>
                              <w:szCs w:val="20"/>
                            </w:rPr>
                          </w:pPr>
                          <w:hyperlink r:id="rId16" w:history="1">
                            <w:r w:rsidR="001A3309" w:rsidRPr="001A3309">
                              <w:rPr>
                                <w:rStyle w:val="Hyperlink"/>
                                <w:color w:val="595959" w:themeColor="text1" w:themeTint="A6"/>
                                <w:sz w:val="20"/>
                                <w:szCs w:val="20"/>
                                <w:u w:val="none"/>
                              </w:rPr>
                              <w:t>mail.ajulkjose@gmail.com</w:t>
                            </w:r>
                          </w:hyperlink>
                        </w:p>
                        <w:p w14:paraId="3D0E1F8D" w14:textId="77777777" w:rsidR="00076E97" w:rsidRDefault="00076E97">
                          <w:pPr>
                            <w:pStyle w:val="NoSpacing"/>
                            <w:jc w:val="right"/>
                            <w:rPr>
                              <w:color w:val="595959" w:themeColor="text1" w:themeTint="A6"/>
                              <w:sz w:val="18"/>
                              <w:szCs w:val="18"/>
                            </w:rPr>
                          </w:pPr>
                        </w:p>
                      </w:txbxContent>
                    </v:textbox>
                    <w10:wrap type="square" anchorx="page" anchory="page"/>
                  </v:shape>
                </w:pict>
              </mc:Fallback>
            </mc:AlternateContent>
          </w:r>
          <w:r w:rsidR="00076E97">
            <w:rPr>
              <w:sz w:val="72"/>
              <w:szCs w:val="72"/>
            </w:rPr>
            <w:br w:type="page"/>
          </w:r>
        </w:p>
      </w:sdtContent>
    </w:sdt>
    <w:p w14:paraId="25FF6AD2" w14:textId="77777777" w:rsidR="00076E97" w:rsidRPr="00076E97" w:rsidRDefault="00076E97" w:rsidP="009E75E1">
      <w:pPr>
        <w:pStyle w:val="TOCHeading"/>
        <w:jc w:val="both"/>
        <w:rPr>
          <w:sz w:val="56"/>
          <w:szCs w:val="48"/>
        </w:rPr>
      </w:pPr>
      <w:r>
        <w:lastRenderedPageBreak/>
        <w:t>ABSTRCT</w:t>
      </w:r>
    </w:p>
    <w:p w14:paraId="52B1D27B" w14:textId="77777777" w:rsidR="00805341" w:rsidRDefault="00805341" w:rsidP="00805341">
      <w:pPr>
        <w:jc w:val="both"/>
      </w:pPr>
      <w:r>
        <w:t>InstHelper is an advanced platform designed to revolutionize college campus operations through automation and innovative technology integration. The platform includes a Flutter Android application for College Vehicle Management and a web application for the Canteen Management System, providing users with seamless access to essential campus services.</w:t>
      </w:r>
    </w:p>
    <w:p w14:paraId="0AE48A82" w14:textId="77777777" w:rsidR="00805341" w:rsidRDefault="00805341" w:rsidP="00805341">
      <w:pPr>
        <w:jc w:val="both"/>
      </w:pPr>
      <w:r>
        <w:t>The College Vehicle Management module is a Flutter Android app exclusively accessible to college staff. It allows drivers to efficiently manage vehicle details, such as insurance information, test dates, maintenance schedules, and trip details. Administrators can monitor this data in real-time through a web interface, ensuring the efficient u</w:t>
      </w:r>
      <w:r w:rsidR="003279D0">
        <w:t>pk</w:t>
      </w:r>
      <w:r>
        <w:t>eep and operation of college-owned vehicles and tracking trip information for better resource management.</w:t>
      </w:r>
    </w:p>
    <w:p w14:paraId="7CA25E30" w14:textId="77777777" w:rsidR="005C6D45" w:rsidRDefault="00805341" w:rsidP="00805341">
      <w:pPr>
        <w:jc w:val="both"/>
      </w:pPr>
      <w:r>
        <w:t xml:space="preserve">The Canteen Management System is a web application that replaces the existing </w:t>
      </w:r>
      <w:proofErr w:type="spellStart"/>
      <w:r>
        <w:t>Loyverse</w:t>
      </w:r>
      <w:proofErr w:type="spellEnd"/>
      <w:r>
        <w:t xml:space="preserve"> system. This new system integrates directly with the college website (https://aesajce.in/), allowing users to book canteen products online. This seamless integration enhances user convenience by centralizing access to both college information and canteen services.</w:t>
      </w:r>
    </w:p>
    <w:p w14:paraId="7C0443C8" w14:textId="77777777" w:rsidR="00DA4485" w:rsidRDefault="00DA4485" w:rsidP="009E75E1">
      <w:pPr>
        <w:jc w:val="both"/>
      </w:pPr>
    </w:p>
    <w:p w14:paraId="4AA942AC" w14:textId="77777777" w:rsidR="00DA4485" w:rsidRPr="00DA4485" w:rsidRDefault="00DA4485" w:rsidP="009E75E1">
      <w:pPr>
        <w:jc w:val="both"/>
      </w:pPr>
      <w:r w:rsidRPr="00DA4485">
        <w:t>MODULES:</w:t>
      </w:r>
      <w:r>
        <w:t xml:space="preserve"> </w:t>
      </w:r>
    </w:p>
    <w:p w14:paraId="5A6F936E" w14:textId="77777777" w:rsidR="00805341" w:rsidRDefault="00805341" w:rsidP="00805341">
      <w:pPr>
        <w:pStyle w:val="ListParagraph"/>
        <w:numPr>
          <w:ilvl w:val="0"/>
          <w:numId w:val="35"/>
        </w:numPr>
        <w:jc w:val="both"/>
      </w:pPr>
      <w:r>
        <w:t>Authentication: Manages user registration, login, and role-based access control.</w:t>
      </w:r>
    </w:p>
    <w:p w14:paraId="0577BFBA" w14:textId="77777777" w:rsidR="00805341" w:rsidRDefault="00805341" w:rsidP="00805341">
      <w:pPr>
        <w:pStyle w:val="ListParagraph"/>
        <w:numPr>
          <w:ilvl w:val="0"/>
          <w:numId w:val="35"/>
        </w:numPr>
        <w:jc w:val="both"/>
      </w:pPr>
      <w:r>
        <w:t>College Vehicle Management: A Flutter Android app accessible only to college staff, allowing drivers to manage vehicle details like insurance, test dates, maintenance schedules, and trip details; administrators can oversee and monitor vehicle and trip information.</w:t>
      </w:r>
    </w:p>
    <w:p w14:paraId="5E02F119" w14:textId="77777777" w:rsidR="00805341" w:rsidRDefault="00805341" w:rsidP="00805341">
      <w:pPr>
        <w:pStyle w:val="ListParagraph"/>
        <w:numPr>
          <w:ilvl w:val="0"/>
          <w:numId w:val="35"/>
        </w:numPr>
        <w:jc w:val="both"/>
      </w:pPr>
      <w:r>
        <w:t xml:space="preserve">Canteen Management System: A web application replacing </w:t>
      </w:r>
      <w:proofErr w:type="spellStart"/>
      <w:r>
        <w:t>Loyverse</w:t>
      </w:r>
      <w:proofErr w:type="spellEnd"/>
      <w:r>
        <w:t>, integrated with the college website for easy online booking of canteen products.</w:t>
      </w:r>
    </w:p>
    <w:p w14:paraId="31E84491" w14:textId="77777777" w:rsidR="00DA4485" w:rsidRDefault="00805341" w:rsidP="00805341">
      <w:pPr>
        <w:pStyle w:val="ListParagraph"/>
        <w:numPr>
          <w:ilvl w:val="0"/>
          <w:numId w:val="35"/>
        </w:numPr>
        <w:jc w:val="both"/>
      </w:pPr>
      <w:r>
        <w:t>Admin Dashboard: Provides graphical data representation and real-time updates for administrators.</w:t>
      </w:r>
    </w:p>
    <w:p w14:paraId="369B4B83" w14:textId="77777777" w:rsidR="00DA4485" w:rsidRDefault="00DA4485" w:rsidP="00805341">
      <w:pPr>
        <w:jc w:val="both"/>
      </w:pPr>
    </w:p>
    <w:p w14:paraId="7EACBC73" w14:textId="77777777" w:rsidR="00076E97" w:rsidRDefault="00DA4485" w:rsidP="009E75E1">
      <w:pPr>
        <w:jc w:val="both"/>
      </w:pPr>
      <w:r w:rsidRPr="00DA4485">
        <w:t>USERS:</w:t>
      </w:r>
    </w:p>
    <w:p w14:paraId="43C67C24" w14:textId="77777777" w:rsidR="001D4276" w:rsidRDefault="001D4276" w:rsidP="001D4276">
      <w:pPr>
        <w:pStyle w:val="ListParagraph"/>
        <w:numPr>
          <w:ilvl w:val="0"/>
          <w:numId w:val="36"/>
        </w:numPr>
        <w:jc w:val="both"/>
      </w:pPr>
      <w:r>
        <w:t>College Vehicle Management System Users:</w:t>
      </w:r>
    </w:p>
    <w:p w14:paraId="30954E5D" w14:textId="77777777" w:rsidR="001D4276" w:rsidRDefault="001D4276" w:rsidP="001D4276">
      <w:pPr>
        <w:pStyle w:val="ListParagraph"/>
        <w:numPr>
          <w:ilvl w:val="1"/>
          <w:numId w:val="36"/>
        </w:numPr>
        <w:jc w:val="both"/>
      </w:pPr>
      <w:r>
        <w:t>Drivers: Manage vehicle details, log trips, and receive notifications for maintenance and insurance.</w:t>
      </w:r>
    </w:p>
    <w:p w14:paraId="6AEC2517" w14:textId="77777777" w:rsidR="001D4276" w:rsidRDefault="001D4276" w:rsidP="001D4276">
      <w:pPr>
        <w:pStyle w:val="ListParagraph"/>
        <w:numPr>
          <w:ilvl w:val="1"/>
          <w:numId w:val="36"/>
        </w:numPr>
        <w:jc w:val="both"/>
      </w:pPr>
      <w:r>
        <w:t>Administration: Monitor vehicle information, approve trip requests, generate reports, and communicate with drivers.</w:t>
      </w:r>
    </w:p>
    <w:p w14:paraId="0057E55C" w14:textId="77777777" w:rsidR="00423B03" w:rsidRDefault="001D4276" w:rsidP="001D4276">
      <w:pPr>
        <w:pStyle w:val="ListParagraph"/>
        <w:numPr>
          <w:ilvl w:val="1"/>
          <w:numId w:val="36"/>
        </w:numPr>
        <w:jc w:val="both"/>
      </w:pPr>
      <w:r>
        <w:t>Admin: Oversee all system aspects, manage user accounts, monitor system health, and handle data backup and recovery.</w:t>
      </w:r>
    </w:p>
    <w:p w14:paraId="4706B398" w14:textId="77777777" w:rsidR="001D4276" w:rsidRDefault="001D4276" w:rsidP="001D4276">
      <w:pPr>
        <w:pStyle w:val="ListParagraph"/>
        <w:numPr>
          <w:ilvl w:val="0"/>
          <w:numId w:val="36"/>
        </w:numPr>
        <w:jc w:val="both"/>
      </w:pPr>
      <w:r>
        <w:lastRenderedPageBreak/>
        <w:t>Canteen Management System Users:</w:t>
      </w:r>
    </w:p>
    <w:p w14:paraId="67249866" w14:textId="77777777" w:rsidR="001D4276" w:rsidRDefault="001D4276" w:rsidP="001D4276">
      <w:pPr>
        <w:pStyle w:val="ListParagraph"/>
        <w:numPr>
          <w:ilvl w:val="1"/>
          <w:numId w:val="36"/>
        </w:numPr>
        <w:jc w:val="both"/>
      </w:pPr>
      <w:r>
        <w:t>Students: Browse menu, place and track orders, view order history, and manage payments.</w:t>
      </w:r>
    </w:p>
    <w:p w14:paraId="01F7628A" w14:textId="77777777" w:rsidR="001D4276" w:rsidRDefault="001D4276" w:rsidP="001D4276">
      <w:pPr>
        <w:pStyle w:val="ListParagraph"/>
        <w:numPr>
          <w:ilvl w:val="1"/>
          <w:numId w:val="36"/>
        </w:numPr>
        <w:jc w:val="both"/>
      </w:pPr>
      <w:r>
        <w:t>Faculty: Browse menu, place and track orders, view order history, and manage payments.</w:t>
      </w:r>
    </w:p>
    <w:p w14:paraId="0A8C07AD" w14:textId="77777777" w:rsidR="001D4276" w:rsidRDefault="001D4276" w:rsidP="001D4276">
      <w:pPr>
        <w:pStyle w:val="ListParagraph"/>
        <w:numPr>
          <w:ilvl w:val="1"/>
          <w:numId w:val="36"/>
        </w:numPr>
        <w:jc w:val="both"/>
      </w:pPr>
      <w:r>
        <w:t>Canteen Staff: Manage menu items, process orders, track inventory, generate reports, and manage promotions.</w:t>
      </w:r>
    </w:p>
    <w:p w14:paraId="390F2C86" w14:textId="77777777" w:rsidR="001D4276" w:rsidRDefault="001D4276" w:rsidP="001D4276">
      <w:pPr>
        <w:pStyle w:val="ListParagraph"/>
        <w:numPr>
          <w:ilvl w:val="1"/>
          <w:numId w:val="36"/>
        </w:numPr>
        <w:jc w:val="both"/>
      </w:pPr>
      <w:r>
        <w:t>Administrators: Monitor system performance, manage users, access financial reports, review audit logs, and handle system integration.</w:t>
      </w:r>
    </w:p>
    <w:p w14:paraId="162BF5C0" w14:textId="77777777" w:rsidR="001D4276" w:rsidRDefault="001D4276" w:rsidP="001D4276">
      <w:pPr>
        <w:pStyle w:val="ListParagraph"/>
        <w:numPr>
          <w:ilvl w:val="1"/>
          <w:numId w:val="36"/>
        </w:numPr>
        <w:jc w:val="both"/>
      </w:pPr>
      <w:r>
        <w:t>Admin: Oversee all system functionalities, configure system settings, manage backups and recovery, and ensure security.</w:t>
      </w:r>
    </w:p>
    <w:p w14:paraId="2F7F9294" w14:textId="77777777" w:rsidR="00423B03" w:rsidRDefault="00423B03" w:rsidP="009E75E1">
      <w:pPr>
        <w:jc w:val="both"/>
      </w:pPr>
    </w:p>
    <w:p w14:paraId="4C270AB6" w14:textId="77777777" w:rsidR="00423B03" w:rsidRDefault="00423B03" w:rsidP="009E75E1">
      <w:pPr>
        <w:jc w:val="both"/>
      </w:pPr>
    </w:p>
    <w:p w14:paraId="10D2C4E2" w14:textId="77777777" w:rsidR="00423B03" w:rsidRDefault="00423B03" w:rsidP="009E75E1">
      <w:pPr>
        <w:jc w:val="both"/>
      </w:pPr>
    </w:p>
    <w:p w14:paraId="00D7C0A3" w14:textId="77777777" w:rsidR="00423B03" w:rsidRDefault="00423B03" w:rsidP="009E75E1">
      <w:pPr>
        <w:jc w:val="both"/>
      </w:pPr>
    </w:p>
    <w:p w14:paraId="7005D8F8" w14:textId="77777777" w:rsidR="00423B03" w:rsidRDefault="00423B03" w:rsidP="009E75E1">
      <w:pPr>
        <w:jc w:val="both"/>
      </w:pPr>
    </w:p>
    <w:p w14:paraId="2B61A54C" w14:textId="77777777" w:rsidR="00423B03" w:rsidRDefault="00423B03" w:rsidP="009E75E1">
      <w:pPr>
        <w:jc w:val="both"/>
      </w:pPr>
    </w:p>
    <w:p w14:paraId="5C0F15B8" w14:textId="77777777" w:rsidR="00423B03" w:rsidRDefault="00423B03" w:rsidP="009E75E1">
      <w:pPr>
        <w:jc w:val="both"/>
      </w:pPr>
    </w:p>
    <w:p w14:paraId="49C12E20" w14:textId="77777777" w:rsidR="00423B03" w:rsidRDefault="00423B03" w:rsidP="009E75E1">
      <w:pPr>
        <w:jc w:val="both"/>
      </w:pPr>
    </w:p>
    <w:p w14:paraId="13136C40" w14:textId="77777777" w:rsidR="00423B03" w:rsidRDefault="00423B03" w:rsidP="009E75E1">
      <w:pPr>
        <w:jc w:val="both"/>
      </w:pPr>
    </w:p>
    <w:p w14:paraId="6B2C98EE" w14:textId="77777777" w:rsidR="00423B03" w:rsidRDefault="00423B03" w:rsidP="009E75E1">
      <w:pPr>
        <w:jc w:val="both"/>
      </w:pPr>
    </w:p>
    <w:p w14:paraId="28F3DFD1" w14:textId="77777777" w:rsidR="00423B03" w:rsidRDefault="00423B03" w:rsidP="009E75E1">
      <w:pPr>
        <w:jc w:val="both"/>
      </w:pPr>
    </w:p>
    <w:p w14:paraId="2EDE2A6C" w14:textId="77777777" w:rsidR="00423B03" w:rsidRDefault="00423B03" w:rsidP="009E75E1">
      <w:pPr>
        <w:jc w:val="both"/>
      </w:pPr>
    </w:p>
    <w:p w14:paraId="1C0E2E61" w14:textId="77777777" w:rsidR="00423B03" w:rsidRDefault="00423B03" w:rsidP="009E75E1">
      <w:pPr>
        <w:jc w:val="both"/>
      </w:pPr>
    </w:p>
    <w:p w14:paraId="6715FB1B" w14:textId="77777777" w:rsidR="00423B03" w:rsidRDefault="00423B03" w:rsidP="009E75E1">
      <w:pPr>
        <w:jc w:val="both"/>
      </w:pPr>
    </w:p>
    <w:p w14:paraId="514F19AB" w14:textId="77777777" w:rsidR="00423B03" w:rsidRDefault="00423B03" w:rsidP="009E75E1">
      <w:pPr>
        <w:jc w:val="both"/>
      </w:pPr>
    </w:p>
    <w:p w14:paraId="62988D4F" w14:textId="77777777" w:rsidR="005527D1" w:rsidRDefault="005527D1" w:rsidP="009E75E1">
      <w:pPr>
        <w:jc w:val="both"/>
      </w:pPr>
    </w:p>
    <w:p w14:paraId="117207E3" w14:textId="77777777" w:rsidR="005527D1" w:rsidRDefault="005527D1" w:rsidP="009E75E1">
      <w:pPr>
        <w:jc w:val="both"/>
      </w:pPr>
    </w:p>
    <w:p w14:paraId="5EA5506D" w14:textId="77777777" w:rsidR="00423B03" w:rsidRPr="00076E97" w:rsidRDefault="00423B03" w:rsidP="00C132A4">
      <w:pPr>
        <w:pStyle w:val="TOCHeading"/>
        <w:jc w:val="both"/>
        <w:rPr>
          <w:sz w:val="56"/>
          <w:szCs w:val="48"/>
        </w:rPr>
      </w:pPr>
      <w:r w:rsidRPr="00423B03">
        <w:lastRenderedPageBreak/>
        <w:t>R</w:t>
      </w:r>
      <w:r w:rsidR="00322F6C">
        <w:t>EQUIREMENT</w:t>
      </w:r>
      <w:r w:rsidRPr="00423B03">
        <w:t xml:space="preserve"> </w:t>
      </w:r>
      <w:r w:rsidR="00322F6C">
        <w:t>GATHERING</w:t>
      </w:r>
    </w:p>
    <w:p w14:paraId="070B51F3" w14:textId="77777777" w:rsidR="00423B03" w:rsidRPr="00423B03" w:rsidRDefault="00423B03" w:rsidP="009E75E1">
      <w:pPr>
        <w:numPr>
          <w:ilvl w:val="0"/>
          <w:numId w:val="37"/>
        </w:numPr>
        <w:jc w:val="both"/>
        <w:rPr>
          <w:lang w:val="en-IN"/>
        </w:rPr>
      </w:pPr>
      <w:r w:rsidRPr="00423B03">
        <w:rPr>
          <w:b/>
          <w:bCs/>
          <w:lang w:val="en-IN"/>
        </w:rPr>
        <w:t>Project Overview</w:t>
      </w:r>
      <w:r w:rsidRPr="00423B03">
        <w:rPr>
          <w:lang w:val="en-IN"/>
        </w:rPr>
        <w:t>:</w:t>
      </w:r>
    </w:p>
    <w:p w14:paraId="58537D6A" w14:textId="77777777" w:rsidR="00423B03" w:rsidRPr="00423B03" w:rsidRDefault="005527D1" w:rsidP="009E75E1">
      <w:pPr>
        <w:numPr>
          <w:ilvl w:val="1"/>
          <w:numId w:val="37"/>
        </w:numPr>
        <w:jc w:val="both"/>
        <w:rPr>
          <w:lang w:val="en-IN"/>
        </w:rPr>
      </w:pPr>
      <w:r w:rsidRPr="005527D1">
        <w:rPr>
          <w:lang w:val="en-IN"/>
        </w:rPr>
        <w:t>InstHelper is designed to revolutionize college campus operations through automation and advanced technology integration. The project focuses on addressing administrative and logistical challenges within the campus, specifically in the areas of College Vehicle Management and Canteen Management. The primary objectives are to streamline operations, enhance user convenience, and provide real-time updates for better resource management and operational efficiency</w:t>
      </w:r>
    </w:p>
    <w:p w14:paraId="15FF36CF" w14:textId="77777777" w:rsidR="00423B03" w:rsidRPr="00423B03" w:rsidRDefault="00423B03" w:rsidP="009E75E1">
      <w:pPr>
        <w:numPr>
          <w:ilvl w:val="0"/>
          <w:numId w:val="37"/>
        </w:numPr>
        <w:jc w:val="both"/>
        <w:rPr>
          <w:lang w:val="en-IN"/>
        </w:rPr>
      </w:pPr>
      <w:r w:rsidRPr="00423B03">
        <w:rPr>
          <w:b/>
          <w:bCs/>
          <w:lang w:val="en-IN"/>
        </w:rPr>
        <w:t>System Scope</w:t>
      </w:r>
      <w:r w:rsidRPr="00423B03">
        <w:rPr>
          <w:lang w:val="en-IN"/>
        </w:rPr>
        <w:t>:</w:t>
      </w:r>
    </w:p>
    <w:p w14:paraId="7AE65ADE" w14:textId="77777777" w:rsidR="00423B03" w:rsidRPr="00423B03" w:rsidRDefault="00423B03" w:rsidP="009E75E1">
      <w:pPr>
        <w:numPr>
          <w:ilvl w:val="1"/>
          <w:numId w:val="37"/>
        </w:numPr>
        <w:jc w:val="both"/>
        <w:rPr>
          <w:lang w:val="en-IN"/>
        </w:rPr>
      </w:pPr>
      <w:r w:rsidRPr="00423B03">
        <w:rPr>
          <w:lang w:val="en-IN"/>
        </w:rPr>
        <w:t>The system is proposed as a full-scale implementation for college campuses. It will integrate multiple functionalities into a single platform accessible via a mobile application and an admin web interface</w:t>
      </w:r>
    </w:p>
    <w:p w14:paraId="7238F546" w14:textId="77777777" w:rsidR="00423B03" w:rsidRPr="00423B03" w:rsidRDefault="00423B03" w:rsidP="009E75E1">
      <w:pPr>
        <w:numPr>
          <w:ilvl w:val="0"/>
          <w:numId w:val="37"/>
        </w:numPr>
        <w:jc w:val="both"/>
        <w:rPr>
          <w:lang w:val="en-IN"/>
        </w:rPr>
      </w:pPr>
      <w:r w:rsidRPr="00423B03">
        <w:rPr>
          <w:b/>
          <w:bCs/>
          <w:lang w:val="en-IN"/>
        </w:rPr>
        <w:t>Target Audience</w:t>
      </w:r>
      <w:r w:rsidRPr="00423B03">
        <w:rPr>
          <w:lang w:val="en-IN"/>
        </w:rPr>
        <w:t>:</w:t>
      </w:r>
    </w:p>
    <w:p w14:paraId="0E267DBC" w14:textId="77777777" w:rsidR="00423B03" w:rsidRPr="00423B03" w:rsidRDefault="00423B03" w:rsidP="009E75E1">
      <w:pPr>
        <w:numPr>
          <w:ilvl w:val="1"/>
          <w:numId w:val="37"/>
        </w:numPr>
        <w:jc w:val="both"/>
        <w:rPr>
          <w:lang w:val="en-IN"/>
        </w:rPr>
      </w:pPr>
      <w:r w:rsidRPr="00423B03">
        <w:rPr>
          <w:lang w:val="en-IN"/>
        </w:rPr>
        <w:t>Students</w:t>
      </w:r>
    </w:p>
    <w:p w14:paraId="75B26026" w14:textId="77777777" w:rsidR="00423B03" w:rsidRPr="00423B03" w:rsidRDefault="00423B03" w:rsidP="009E75E1">
      <w:pPr>
        <w:numPr>
          <w:ilvl w:val="1"/>
          <w:numId w:val="37"/>
        </w:numPr>
        <w:jc w:val="both"/>
        <w:rPr>
          <w:lang w:val="en-IN"/>
        </w:rPr>
      </w:pPr>
      <w:r w:rsidRPr="00423B03">
        <w:rPr>
          <w:lang w:val="en-IN"/>
        </w:rPr>
        <w:t>Faculty</w:t>
      </w:r>
    </w:p>
    <w:p w14:paraId="571F7D40" w14:textId="77777777" w:rsidR="00423B03" w:rsidRPr="00423B03" w:rsidRDefault="00423B03" w:rsidP="009E75E1">
      <w:pPr>
        <w:numPr>
          <w:ilvl w:val="1"/>
          <w:numId w:val="37"/>
        </w:numPr>
        <w:jc w:val="both"/>
        <w:rPr>
          <w:lang w:val="en-IN"/>
        </w:rPr>
      </w:pPr>
      <w:r w:rsidRPr="00423B03">
        <w:rPr>
          <w:lang w:val="en-IN"/>
        </w:rPr>
        <w:t>Administrators</w:t>
      </w:r>
    </w:p>
    <w:p w14:paraId="6E14EC5E" w14:textId="77777777" w:rsidR="00423B03" w:rsidRPr="00423B03" w:rsidRDefault="00423B03" w:rsidP="009E75E1">
      <w:pPr>
        <w:numPr>
          <w:ilvl w:val="1"/>
          <w:numId w:val="37"/>
        </w:numPr>
        <w:jc w:val="both"/>
        <w:rPr>
          <w:lang w:val="en-IN"/>
        </w:rPr>
      </w:pPr>
      <w:r w:rsidRPr="00423B03">
        <w:rPr>
          <w:lang w:val="en-IN"/>
        </w:rPr>
        <w:t>Visitors</w:t>
      </w:r>
    </w:p>
    <w:p w14:paraId="33BCD679" w14:textId="77777777" w:rsidR="00423B03" w:rsidRPr="00423B03" w:rsidRDefault="00423B03" w:rsidP="009E75E1">
      <w:pPr>
        <w:numPr>
          <w:ilvl w:val="1"/>
          <w:numId w:val="37"/>
        </w:numPr>
        <w:jc w:val="both"/>
        <w:rPr>
          <w:lang w:val="en-IN"/>
        </w:rPr>
      </w:pPr>
      <w:r w:rsidRPr="00423B03">
        <w:rPr>
          <w:lang w:val="en-IN"/>
        </w:rPr>
        <w:t>Parents</w:t>
      </w:r>
    </w:p>
    <w:p w14:paraId="6E7CB167" w14:textId="77777777" w:rsidR="00423B03" w:rsidRPr="00423B03" w:rsidRDefault="00423B03" w:rsidP="009E75E1">
      <w:pPr>
        <w:numPr>
          <w:ilvl w:val="1"/>
          <w:numId w:val="37"/>
        </w:numPr>
        <w:jc w:val="both"/>
        <w:rPr>
          <w:lang w:val="en-IN"/>
        </w:rPr>
      </w:pPr>
      <w:r w:rsidRPr="00423B03">
        <w:rPr>
          <w:lang w:val="en-IN"/>
        </w:rPr>
        <w:t>Drivers</w:t>
      </w:r>
    </w:p>
    <w:p w14:paraId="40AEA744" w14:textId="77777777" w:rsidR="00423B03" w:rsidRPr="00423B03" w:rsidRDefault="00423B03" w:rsidP="009E75E1">
      <w:pPr>
        <w:numPr>
          <w:ilvl w:val="0"/>
          <w:numId w:val="37"/>
        </w:numPr>
        <w:jc w:val="both"/>
        <w:rPr>
          <w:lang w:val="en-IN"/>
        </w:rPr>
      </w:pPr>
      <w:r w:rsidRPr="00423B03">
        <w:rPr>
          <w:b/>
          <w:bCs/>
          <w:lang w:val="en-IN"/>
        </w:rPr>
        <w:t>Modules</w:t>
      </w:r>
      <w:r w:rsidRPr="00423B03">
        <w:rPr>
          <w:lang w:val="en-IN"/>
        </w:rPr>
        <w:t>:</w:t>
      </w:r>
    </w:p>
    <w:p w14:paraId="0753B672" w14:textId="77777777" w:rsidR="005527D1" w:rsidRPr="005527D1" w:rsidRDefault="005527D1" w:rsidP="005527D1">
      <w:pPr>
        <w:numPr>
          <w:ilvl w:val="1"/>
          <w:numId w:val="37"/>
        </w:numPr>
        <w:jc w:val="both"/>
        <w:rPr>
          <w:lang w:val="en-IN"/>
        </w:rPr>
      </w:pPr>
      <w:r w:rsidRPr="005527D1">
        <w:rPr>
          <w:lang w:val="en-IN"/>
        </w:rPr>
        <w:t>Authentication: Manages user registration, login, and role-based access control.</w:t>
      </w:r>
    </w:p>
    <w:p w14:paraId="318AE59E" w14:textId="77777777" w:rsidR="005527D1" w:rsidRPr="005527D1" w:rsidRDefault="005527D1" w:rsidP="005527D1">
      <w:pPr>
        <w:numPr>
          <w:ilvl w:val="1"/>
          <w:numId w:val="37"/>
        </w:numPr>
        <w:jc w:val="both"/>
        <w:rPr>
          <w:lang w:val="en-IN"/>
        </w:rPr>
      </w:pPr>
      <w:r w:rsidRPr="005527D1">
        <w:rPr>
          <w:lang w:val="en-IN"/>
        </w:rPr>
        <w:t>College Vehicle Management: A Flutter Android app accessible only to college staff, allowing drivers to manage vehicle details like insurance, test dates, maintenance schedules, and trip details; administrators can oversee and monitor vehicle and trip information.</w:t>
      </w:r>
    </w:p>
    <w:p w14:paraId="3897ACB3" w14:textId="77777777" w:rsidR="005527D1" w:rsidRPr="005527D1" w:rsidRDefault="005527D1" w:rsidP="005527D1">
      <w:pPr>
        <w:numPr>
          <w:ilvl w:val="1"/>
          <w:numId w:val="37"/>
        </w:numPr>
        <w:jc w:val="both"/>
        <w:rPr>
          <w:lang w:val="en-IN"/>
        </w:rPr>
      </w:pPr>
      <w:r w:rsidRPr="005527D1">
        <w:rPr>
          <w:lang w:val="en-IN"/>
        </w:rPr>
        <w:t xml:space="preserve">Canteen Management System: A web application replacing </w:t>
      </w:r>
      <w:proofErr w:type="spellStart"/>
      <w:r w:rsidRPr="005527D1">
        <w:rPr>
          <w:lang w:val="en-IN"/>
        </w:rPr>
        <w:t>Loyverse</w:t>
      </w:r>
      <w:proofErr w:type="spellEnd"/>
      <w:r w:rsidRPr="005527D1">
        <w:rPr>
          <w:lang w:val="en-IN"/>
        </w:rPr>
        <w:t>, integrated with the college website for easy online booking of canteen products.</w:t>
      </w:r>
    </w:p>
    <w:p w14:paraId="2DC921C0" w14:textId="77777777" w:rsidR="00423B03" w:rsidRPr="005527D1" w:rsidRDefault="005527D1" w:rsidP="005527D1">
      <w:pPr>
        <w:numPr>
          <w:ilvl w:val="1"/>
          <w:numId w:val="37"/>
        </w:numPr>
        <w:jc w:val="both"/>
        <w:rPr>
          <w:lang w:val="en-IN"/>
        </w:rPr>
      </w:pPr>
      <w:r w:rsidRPr="005527D1">
        <w:rPr>
          <w:lang w:val="en-IN"/>
        </w:rPr>
        <w:t>Admin Dashboard: Provides graphical data representation and real-time updates for administrators.</w:t>
      </w:r>
    </w:p>
    <w:p w14:paraId="18208A9C" w14:textId="77777777" w:rsidR="00423B03" w:rsidRPr="00423B03" w:rsidRDefault="00423B03" w:rsidP="009E75E1">
      <w:pPr>
        <w:numPr>
          <w:ilvl w:val="0"/>
          <w:numId w:val="37"/>
        </w:numPr>
        <w:jc w:val="both"/>
        <w:rPr>
          <w:lang w:val="en-IN"/>
        </w:rPr>
      </w:pPr>
      <w:r w:rsidRPr="00423B03">
        <w:rPr>
          <w:b/>
          <w:bCs/>
          <w:lang w:val="en-IN"/>
        </w:rPr>
        <w:lastRenderedPageBreak/>
        <w:t>User Roles</w:t>
      </w:r>
      <w:r w:rsidRPr="00423B03">
        <w:rPr>
          <w:lang w:val="en-IN"/>
        </w:rPr>
        <w:t>:</w:t>
      </w:r>
    </w:p>
    <w:p w14:paraId="33723D91" w14:textId="77777777" w:rsidR="005527D1" w:rsidRPr="005527D1" w:rsidRDefault="005527D1" w:rsidP="005527D1">
      <w:pPr>
        <w:numPr>
          <w:ilvl w:val="1"/>
          <w:numId w:val="37"/>
        </w:numPr>
        <w:jc w:val="both"/>
        <w:rPr>
          <w:lang w:val="en-IN"/>
        </w:rPr>
      </w:pPr>
      <w:r w:rsidRPr="005527D1">
        <w:rPr>
          <w:lang w:val="en-IN"/>
        </w:rPr>
        <w:t>College Vehicle Management System Users:</w:t>
      </w:r>
    </w:p>
    <w:p w14:paraId="40B0B4AC" w14:textId="77777777" w:rsidR="005527D1" w:rsidRPr="005527D1" w:rsidRDefault="005527D1" w:rsidP="005527D1">
      <w:pPr>
        <w:numPr>
          <w:ilvl w:val="2"/>
          <w:numId w:val="37"/>
        </w:numPr>
        <w:jc w:val="both"/>
        <w:rPr>
          <w:lang w:val="en-IN"/>
        </w:rPr>
      </w:pPr>
      <w:r w:rsidRPr="005527D1">
        <w:rPr>
          <w:lang w:val="en-IN"/>
        </w:rPr>
        <w:t>Drivers: Manage vehicle details, log trips, and receive notifications for maintenance and insurance.</w:t>
      </w:r>
    </w:p>
    <w:p w14:paraId="561011E2" w14:textId="77777777" w:rsidR="005527D1" w:rsidRPr="005527D1" w:rsidRDefault="005527D1" w:rsidP="005527D1">
      <w:pPr>
        <w:numPr>
          <w:ilvl w:val="2"/>
          <w:numId w:val="37"/>
        </w:numPr>
        <w:jc w:val="both"/>
        <w:rPr>
          <w:lang w:val="en-IN"/>
        </w:rPr>
      </w:pPr>
      <w:r w:rsidRPr="005527D1">
        <w:rPr>
          <w:lang w:val="en-IN"/>
        </w:rPr>
        <w:t>Administration: Monitor vehicle information, approve trip requests, generate reports, and communicate with drivers.</w:t>
      </w:r>
    </w:p>
    <w:p w14:paraId="418AFE6B" w14:textId="77777777" w:rsidR="005527D1" w:rsidRPr="005527D1" w:rsidRDefault="005527D1" w:rsidP="005527D1">
      <w:pPr>
        <w:numPr>
          <w:ilvl w:val="2"/>
          <w:numId w:val="37"/>
        </w:numPr>
        <w:jc w:val="both"/>
        <w:rPr>
          <w:lang w:val="en-IN"/>
        </w:rPr>
      </w:pPr>
      <w:r w:rsidRPr="005527D1">
        <w:rPr>
          <w:lang w:val="en-IN"/>
        </w:rPr>
        <w:t>Admin: Oversee all system aspects, manage user accounts, monitor system health, and handle data backup and recovery.</w:t>
      </w:r>
    </w:p>
    <w:p w14:paraId="0C4F1741" w14:textId="77777777" w:rsidR="005527D1" w:rsidRPr="005527D1" w:rsidRDefault="005527D1" w:rsidP="005527D1">
      <w:pPr>
        <w:numPr>
          <w:ilvl w:val="1"/>
          <w:numId w:val="37"/>
        </w:numPr>
        <w:jc w:val="both"/>
        <w:rPr>
          <w:lang w:val="en-IN"/>
        </w:rPr>
      </w:pPr>
      <w:r w:rsidRPr="005527D1">
        <w:rPr>
          <w:lang w:val="en-IN"/>
        </w:rPr>
        <w:t>Canteen Management System Users:</w:t>
      </w:r>
    </w:p>
    <w:p w14:paraId="513BDDEC" w14:textId="77777777" w:rsidR="005527D1" w:rsidRPr="005527D1" w:rsidRDefault="005527D1" w:rsidP="005527D1">
      <w:pPr>
        <w:numPr>
          <w:ilvl w:val="2"/>
          <w:numId w:val="37"/>
        </w:numPr>
        <w:jc w:val="both"/>
        <w:rPr>
          <w:lang w:val="en-IN"/>
        </w:rPr>
      </w:pPr>
      <w:r w:rsidRPr="005527D1">
        <w:rPr>
          <w:lang w:val="en-IN"/>
        </w:rPr>
        <w:t>Students: Browse menu, place and track orders, view order history, and manage payments.</w:t>
      </w:r>
    </w:p>
    <w:p w14:paraId="00BD8140" w14:textId="77777777" w:rsidR="005527D1" w:rsidRPr="005527D1" w:rsidRDefault="005527D1" w:rsidP="005527D1">
      <w:pPr>
        <w:numPr>
          <w:ilvl w:val="2"/>
          <w:numId w:val="37"/>
        </w:numPr>
        <w:jc w:val="both"/>
        <w:rPr>
          <w:lang w:val="en-IN"/>
        </w:rPr>
      </w:pPr>
      <w:r w:rsidRPr="005527D1">
        <w:rPr>
          <w:lang w:val="en-IN"/>
        </w:rPr>
        <w:t>Faculty: Browse menu, place and track orders, view order history, and manage payments.</w:t>
      </w:r>
    </w:p>
    <w:p w14:paraId="011437EA" w14:textId="77777777" w:rsidR="005527D1" w:rsidRPr="005527D1" w:rsidRDefault="005527D1" w:rsidP="005527D1">
      <w:pPr>
        <w:numPr>
          <w:ilvl w:val="2"/>
          <w:numId w:val="37"/>
        </w:numPr>
        <w:jc w:val="both"/>
        <w:rPr>
          <w:lang w:val="en-IN"/>
        </w:rPr>
      </w:pPr>
      <w:r w:rsidRPr="005527D1">
        <w:rPr>
          <w:lang w:val="en-IN"/>
        </w:rPr>
        <w:t>Canteen Staff: Manage menu items, process orders, track inventory, generate reports, and manage promotions.</w:t>
      </w:r>
    </w:p>
    <w:p w14:paraId="7FB1C04E" w14:textId="77777777" w:rsidR="005527D1" w:rsidRPr="005527D1" w:rsidRDefault="005527D1" w:rsidP="005527D1">
      <w:pPr>
        <w:numPr>
          <w:ilvl w:val="2"/>
          <w:numId w:val="37"/>
        </w:numPr>
        <w:jc w:val="both"/>
        <w:rPr>
          <w:lang w:val="en-IN"/>
        </w:rPr>
      </w:pPr>
      <w:r w:rsidRPr="005527D1">
        <w:rPr>
          <w:lang w:val="en-IN"/>
        </w:rPr>
        <w:t>Administrators: Monitor system performance, manage users, access financial reports, review audit logs, and handle system integration.</w:t>
      </w:r>
    </w:p>
    <w:p w14:paraId="612B73CB" w14:textId="77777777" w:rsidR="00423B03" w:rsidRPr="005527D1" w:rsidRDefault="005527D1" w:rsidP="005527D1">
      <w:pPr>
        <w:numPr>
          <w:ilvl w:val="2"/>
          <w:numId w:val="37"/>
        </w:numPr>
        <w:jc w:val="both"/>
        <w:rPr>
          <w:lang w:val="en-IN"/>
        </w:rPr>
      </w:pPr>
      <w:r w:rsidRPr="005527D1">
        <w:rPr>
          <w:lang w:val="en-IN"/>
        </w:rPr>
        <w:t>Admin: Oversee all system functionalities, configure system settings, manage backups and recovery, and ensure security.</w:t>
      </w:r>
    </w:p>
    <w:p w14:paraId="5B062336" w14:textId="77777777" w:rsidR="00423B03" w:rsidRPr="00423B03" w:rsidRDefault="00423B03" w:rsidP="009E75E1">
      <w:pPr>
        <w:numPr>
          <w:ilvl w:val="0"/>
          <w:numId w:val="37"/>
        </w:numPr>
        <w:jc w:val="both"/>
        <w:rPr>
          <w:lang w:val="en-IN"/>
        </w:rPr>
      </w:pPr>
      <w:r w:rsidRPr="00423B03">
        <w:rPr>
          <w:b/>
          <w:bCs/>
          <w:lang w:val="en-IN"/>
        </w:rPr>
        <w:t>System Ownership</w:t>
      </w:r>
      <w:r w:rsidRPr="00423B03">
        <w:rPr>
          <w:lang w:val="en-IN"/>
        </w:rPr>
        <w:t>:</w:t>
      </w:r>
    </w:p>
    <w:p w14:paraId="1581C11C" w14:textId="77777777" w:rsidR="00423B03" w:rsidRPr="00423B03" w:rsidRDefault="00423B03" w:rsidP="009E75E1">
      <w:pPr>
        <w:numPr>
          <w:ilvl w:val="1"/>
          <w:numId w:val="37"/>
        </w:numPr>
        <w:jc w:val="both"/>
        <w:rPr>
          <w:lang w:val="en-IN"/>
        </w:rPr>
      </w:pPr>
      <w:r w:rsidRPr="00423B03">
        <w:rPr>
          <w:lang w:val="en-IN"/>
        </w:rPr>
        <w:t xml:space="preserve">The system is owned by the academic institution (college/university) </w:t>
      </w:r>
    </w:p>
    <w:p w14:paraId="2DDA17A1" w14:textId="77777777" w:rsidR="00423B03" w:rsidRPr="00423B03" w:rsidRDefault="00423B03" w:rsidP="009E75E1">
      <w:pPr>
        <w:numPr>
          <w:ilvl w:val="0"/>
          <w:numId w:val="37"/>
        </w:numPr>
        <w:jc w:val="both"/>
        <w:rPr>
          <w:lang w:val="en-IN"/>
        </w:rPr>
      </w:pPr>
      <w:r w:rsidRPr="00423B03">
        <w:rPr>
          <w:b/>
          <w:bCs/>
          <w:lang w:val="en-IN"/>
        </w:rPr>
        <w:t>Industry/Domain</w:t>
      </w:r>
      <w:r w:rsidRPr="00423B03">
        <w:rPr>
          <w:lang w:val="en-IN"/>
        </w:rPr>
        <w:t>:</w:t>
      </w:r>
    </w:p>
    <w:p w14:paraId="22C947C4" w14:textId="77777777" w:rsidR="00423B03" w:rsidRPr="00423B03" w:rsidRDefault="00423B03" w:rsidP="009E75E1">
      <w:pPr>
        <w:numPr>
          <w:ilvl w:val="1"/>
          <w:numId w:val="37"/>
        </w:numPr>
        <w:jc w:val="both"/>
        <w:rPr>
          <w:lang w:val="en-IN"/>
        </w:rPr>
      </w:pPr>
      <w:r w:rsidRPr="00423B03">
        <w:rPr>
          <w:lang w:val="en-IN"/>
        </w:rPr>
        <w:t>Education</w:t>
      </w:r>
    </w:p>
    <w:p w14:paraId="1ED30099" w14:textId="77777777" w:rsidR="00423B03" w:rsidRPr="00423B03" w:rsidRDefault="00423B03" w:rsidP="009E75E1">
      <w:pPr>
        <w:numPr>
          <w:ilvl w:val="0"/>
          <w:numId w:val="37"/>
        </w:numPr>
        <w:jc w:val="both"/>
        <w:rPr>
          <w:lang w:val="en-IN"/>
        </w:rPr>
      </w:pPr>
      <w:r w:rsidRPr="00423B03">
        <w:rPr>
          <w:b/>
          <w:bCs/>
          <w:lang w:val="en-IN"/>
        </w:rPr>
        <w:t>Data Collection Contacts</w:t>
      </w:r>
      <w:r w:rsidRPr="00423B03">
        <w:rPr>
          <w:lang w:val="en-IN"/>
        </w:rPr>
        <w:t>:</w:t>
      </w:r>
    </w:p>
    <w:p w14:paraId="1FCAB19F" w14:textId="77777777" w:rsidR="00423B03" w:rsidRPr="00423B03" w:rsidRDefault="00423B03" w:rsidP="009E75E1">
      <w:pPr>
        <w:numPr>
          <w:ilvl w:val="1"/>
          <w:numId w:val="37"/>
        </w:numPr>
        <w:jc w:val="both"/>
        <w:rPr>
          <w:lang w:val="en-IN"/>
        </w:rPr>
      </w:pPr>
      <w:r w:rsidRPr="00423B03">
        <w:rPr>
          <w:lang w:val="en-IN"/>
        </w:rPr>
        <w:t>Amal K Jose</w:t>
      </w:r>
    </w:p>
    <w:p w14:paraId="3E0CD18A" w14:textId="77777777" w:rsidR="00423B03" w:rsidRPr="00423B03" w:rsidRDefault="00423B03" w:rsidP="009E75E1">
      <w:pPr>
        <w:numPr>
          <w:ilvl w:val="0"/>
          <w:numId w:val="38"/>
        </w:numPr>
        <w:jc w:val="both"/>
        <w:rPr>
          <w:lang w:val="en-IN"/>
        </w:rPr>
      </w:pPr>
      <w:r w:rsidRPr="00423B03">
        <w:rPr>
          <w:lang w:val="en-IN"/>
        </w:rPr>
        <w:t>Role: Assistant Professor</w:t>
      </w:r>
    </w:p>
    <w:p w14:paraId="0CCF7E7E" w14:textId="77777777" w:rsidR="00A63364" w:rsidRDefault="00A63364" w:rsidP="00A63364">
      <w:pPr>
        <w:numPr>
          <w:ilvl w:val="0"/>
          <w:numId w:val="38"/>
        </w:numPr>
        <w:jc w:val="both"/>
        <w:rPr>
          <w:rStyle w:val="Hyperlink"/>
          <w:color w:val="000000" w:themeColor="text1"/>
          <w:u w:val="none"/>
          <w:lang w:val="en-IN"/>
        </w:rPr>
      </w:pPr>
      <w:r w:rsidRPr="00A63364">
        <w:rPr>
          <w:rStyle w:val="Hyperlink"/>
          <w:color w:val="000000" w:themeColor="text1"/>
          <w:u w:val="none"/>
          <w:lang w:val="en-IN"/>
        </w:rPr>
        <w:t>Contact:</w:t>
      </w:r>
      <w:r>
        <w:rPr>
          <w:rStyle w:val="Hyperlink"/>
          <w:color w:val="000000" w:themeColor="text1"/>
          <w:u w:val="none"/>
          <w:lang w:val="en-IN"/>
        </w:rPr>
        <w:t xml:space="preserve"> </w:t>
      </w:r>
      <w:r w:rsidRPr="00A63364">
        <w:rPr>
          <w:rStyle w:val="Hyperlink"/>
          <w:color w:val="000000" w:themeColor="text1"/>
          <w:u w:val="none"/>
          <w:lang w:val="en-IN"/>
        </w:rPr>
        <w:t>94964 40324</w:t>
      </w:r>
    </w:p>
    <w:p w14:paraId="0F3455B5" w14:textId="77777777" w:rsidR="005527D1" w:rsidRDefault="005527D1" w:rsidP="005527D1">
      <w:pPr>
        <w:jc w:val="both"/>
        <w:rPr>
          <w:rStyle w:val="Hyperlink"/>
          <w:color w:val="000000" w:themeColor="text1"/>
          <w:u w:val="none"/>
          <w:lang w:val="en-IN"/>
        </w:rPr>
      </w:pPr>
    </w:p>
    <w:p w14:paraId="65C8C17D" w14:textId="77777777" w:rsidR="005527D1" w:rsidRPr="00A63364" w:rsidRDefault="005527D1" w:rsidP="005527D1">
      <w:pPr>
        <w:jc w:val="both"/>
        <w:rPr>
          <w:color w:val="000000" w:themeColor="text1"/>
          <w:lang w:val="en-IN"/>
        </w:rPr>
      </w:pPr>
    </w:p>
    <w:p w14:paraId="61B3D637" w14:textId="77777777" w:rsidR="00423B03" w:rsidRPr="00423B03" w:rsidRDefault="00423B03" w:rsidP="009E75E1">
      <w:pPr>
        <w:numPr>
          <w:ilvl w:val="1"/>
          <w:numId w:val="37"/>
        </w:numPr>
        <w:jc w:val="both"/>
        <w:rPr>
          <w:lang w:val="en-IN"/>
        </w:rPr>
      </w:pPr>
      <w:r w:rsidRPr="00423B03">
        <w:rPr>
          <w:lang w:val="en-IN"/>
        </w:rPr>
        <w:lastRenderedPageBreak/>
        <w:t>Nisha E C</w:t>
      </w:r>
    </w:p>
    <w:p w14:paraId="4B2DD4D8" w14:textId="77777777" w:rsidR="00423B03" w:rsidRPr="00423B03" w:rsidRDefault="00423B03" w:rsidP="009E75E1">
      <w:pPr>
        <w:numPr>
          <w:ilvl w:val="0"/>
          <w:numId w:val="38"/>
        </w:numPr>
        <w:jc w:val="both"/>
        <w:rPr>
          <w:lang w:val="en-IN"/>
        </w:rPr>
      </w:pPr>
      <w:r w:rsidRPr="00423B03">
        <w:rPr>
          <w:lang w:val="en-IN"/>
        </w:rPr>
        <w:t>Role: AES Software Developer</w:t>
      </w:r>
    </w:p>
    <w:p w14:paraId="384B4CA5" w14:textId="77777777" w:rsidR="006D3169" w:rsidRPr="005527D1" w:rsidRDefault="00A63364" w:rsidP="005527D1">
      <w:pPr>
        <w:numPr>
          <w:ilvl w:val="0"/>
          <w:numId w:val="38"/>
        </w:numPr>
        <w:jc w:val="both"/>
        <w:rPr>
          <w:color w:val="000000" w:themeColor="text1"/>
          <w:lang w:val="en-IN"/>
        </w:rPr>
      </w:pPr>
      <w:r w:rsidRPr="00A63364">
        <w:rPr>
          <w:rStyle w:val="Hyperlink"/>
          <w:color w:val="000000" w:themeColor="text1"/>
          <w:u w:val="none"/>
          <w:lang w:val="en-IN"/>
        </w:rPr>
        <w:t>Contact:</w:t>
      </w:r>
      <w:r>
        <w:rPr>
          <w:rStyle w:val="Hyperlink"/>
          <w:color w:val="000000" w:themeColor="text1"/>
          <w:u w:val="none"/>
          <w:lang w:val="en-IN"/>
        </w:rPr>
        <w:t xml:space="preserve"> </w:t>
      </w:r>
      <w:r w:rsidRPr="00A63364">
        <w:rPr>
          <w:rStyle w:val="Hyperlink"/>
          <w:color w:val="000000" w:themeColor="text1"/>
          <w:u w:val="none"/>
          <w:lang w:val="en-IN"/>
        </w:rPr>
        <w:t>82813 41319</w:t>
      </w:r>
    </w:p>
    <w:p w14:paraId="3BC8182E" w14:textId="77777777" w:rsidR="00423B03" w:rsidRPr="00423B03" w:rsidRDefault="00423B03" w:rsidP="009E75E1">
      <w:pPr>
        <w:numPr>
          <w:ilvl w:val="1"/>
          <w:numId w:val="37"/>
        </w:numPr>
        <w:jc w:val="both"/>
        <w:rPr>
          <w:lang w:val="en-IN"/>
        </w:rPr>
      </w:pPr>
      <w:r w:rsidRPr="00423B03">
        <w:rPr>
          <w:lang w:val="en-IN"/>
        </w:rPr>
        <w:t>Aleena Joseph</w:t>
      </w:r>
    </w:p>
    <w:p w14:paraId="06546612" w14:textId="77777777" w:rsidR="00423B03" w:rsidRPr="00423B03" w:rsidRDefault="00423B03" w:rsidP="009E75E1">
      <w:pPr>
        <w:numPr>
          <w:ilvl w:val="0"/>
          <w:numId w:val="38"/>
        </w:numPr>
        <w:jc w:val="both"/>
        <w:rPr>
          <w:lang w:val="en-IN"/>
        </w:rPr>
      </w:pPr>
      <w:r w:rsidRPr="00423B03">
        <w:rPr>
          <w:lang w:val="en-IN"/>
        </w:rPr>
        <w:t>Role: AES Software Developer</w:t>
      </w:r>
    </w:p>
    <w:p w14:paraId="6EDC6D58" w14:textId="77777777" w:rsidR="009B7746" w:rsidRPr="005527D1" w:rsidRDefault="009B7746" w:rsidP="009B7746">
      <w:pPr>
        <w:numPr>
          <w:ilvl w:val="0"/>
          <w:numId w:val="38"/>
        </w:numPr>
        <w:jc w:val="both"/>
        <w:rPr>
          <w:color w:val="000000" w:themeColor="text1"/>
          <w:lang w:val="en-IN"/>
        </w:rPr>
      </w:pPr>
      <w:r w:rsidRPr="00A63364">
        <w:rPr>
          <w:rStyle w:val="Hyperlink"/>
          <w:color w:val="000000" w:themeColor="text1"/>
          <w:u w:val="none"/>
          <w:lang w:val="en-IN"/>
        </w:rPr>
        <w:t>Contact:</w:t>
      </w:r>
      <w:r>
        <w:rPr>
          <w:rStyle w:val="Hyperlink"/>
          <w:color w:val="000000" w:themeColor="text1"/>
          <w:u w:val="none"/>
          <w:lang w:val="en-IN"/>
        </w:rPr>
        <w:t xml:space="preserve"> </w:t>
      </w:r>
      <w:r w:rsidR="006D3169">
        <w:rPr>
          <w:rStyle w:val="Hyperlink"/>
          <w:color w:val="000000" w:themeColor="text1"/>
          <w:u w:val="none"/>
          <w:lang w:val="en-IN"/>
        </w:rPr>
        <w:t>8086025320</w:t>
      </w:r>
    </w:p>
    <w:p w14:paraId="195BBAA3" w14:textId="77777777" w:rsidR="009B7746" w:rsidRPr="00423B03" w:rsidRDefault="009B7746" w:rsidP="009B7746">
      <w:pPr>
        <w:numPr>
          <w:ilvl w:val="1"/>
          <w:numId w:val="37"/>
        </w:numPr>
        <w:jc w:val="both"/>
        <w:rPr>
          <w:lang w:val="en-IN"/>
        </w:rPr>
      </w:pPr>
      <w:r w:rsidRPr="009B7746">
        <w:rPr>
          <w:lang w:val="en-IN"/>
        </w:rPr>
        <w:t>Jaison Joseph</w:t>
      </w:r>
    </w:p>
    <w:p w14:paraId="6F13C7D1" w14:textId="77777777" w:rsidR="009B7746" w:rsidRPr="00423B03" w:rsidRDefault="009B7746" w:rsidP="009B7746">
      <w:pPr>
        <w:numPr>
          <w:ilvl w:val="0"/>
          <w:numId w:val="38"/>
        </w:numPr>
        <w:jc w:val="both"/>
        <w:rPr>
          <w:lang w:val="en-IN"/>
        </w:rPr>
      </w:pPr>
      <w:r w:rsidRPr="00423B03">
        <w:rPr>
          <w:lang w:val="en-IN"/>
        </w:rPr>
        <w:t xml:space="preserve">Role: </w:t>
      </w:r>
      <w:r w:rsidRPr="009B7746">
        <w:rPr>
          <w:lang w:val="en-IN"/>
        </w:rPr>
        <w:t>Driver cum Office Assistant</w:t>
      </w:r>
    </w:p>
    <w:p w14:paraId="1B1D5A3D" w14:textId="58284E72" w:rsidR="009B7746" w:rsidRPr="00244309" w:rsidRDefault="009B7746" w:rsidP="009B7746">
      <w:pPr>
        <w:numPr>
          <w:ilvl w:val="0"/>
          <w:numId w:val="38"/>
        </w:numPr>
        <w:jc w:val="both"/>
        <w:rPr>
          <w:color w:val="000000" w:themeColor="text1"/>
          <w:lang w:val="en-IN"/>
        </w:rPr>
      </w:pPr>
      <w:r w:rsidRPr="00A63364">
        <w:rPr>
          <w:rStyle w:val="Hyperlink"/>
          <w:color w:val="000000" w:themeColor="text1"/>
          <w:u w:val="none"/>
          <w:lang w:val="en-IN"/>
        </w:rPr>
        <w:t>Contact:</w:t>
      </w:r>
      <w:r>
        <w:rPr>
          <w:rStyle w:val="Hyperlink"/>
          <w:color w:val="000000" w:themeColor="text1"/>
          <w:u w:val="none"/>
          <w:lang w:val="en-IN"/>
        </w:rPr>
        <w:t xml:space="preserve"> 9495313766</w:t>
      </w:r>
    </w:p>
    <w:p w14:paraId="501BA642" w14:textId="77777777" w:rsidR="00423B03" w:rsidRPr="00423B03" w:rsidRDefault="00423B03" w:rsidP="009E75E1">
      <w:pPr>
        <w:numPr>
          <w:ilvl w:val="0"/>
          <w:numId w:val="37"/>
        </w:numPr>
        <w:jc w:val="both"/>
        <w:rPr>
          <w:lang w:val="en-IN"/>
        </w:rPr>
      </w:pPr>
      <w:r w:rsidRPr="00423B03">
        <w:rPr>
          <w:b/>
          <w:bCs/>
          <w:lang w:val="en-IN"/>
        </w:rPr>
        <w:t>Questionnaire for Data Collection</w:t>
      </w:r>
      <w:r w:rsidRPr="00423B03">
        <w:rPr>
          <w:lang w:val="en-IN"/>
        </w:rPr>
        <w:t>:</w:t>
      </w:r>
    </w:p>
    <w:p w14:paraId="4FC6127C" w14:textId="77777777" w:rsidR="00A3787F" w:rsidRPr="00A3787F" w:rsidRDefault="00A3787F" w:rsidP="00A3787F">
      <w:pPr>
        <w:numPr>
          <w:ilvl w:val="1"/>
          <w:numId w:val="37"/>
        </w:numPr>
        <w:jc w:val="both"/>
        <w:rPr>
          <w:lang w:val="en-IN"/>
        </w:rPr>
      </w:pPr>
      <w:r w:rsidRPr="00A3787F">
        <w:rPr>
          <w:lang w:val="en-IN"/>
        </w:rPr>
        <w:t>What are the primary challenges you face with the current vehicle management system?</w:t>
      </w:r>
    </w:p>
    <w:p w14:paraId="7CBFF716" w14:textId="77777777" w:rsidR="00A3787F" w:rsidRPr="00A3787F" w:rsidRDefault="00A3787F" w:rsidP="00A3787F">
      <w:pPr>
        <w:numPr>
          <w:ilvl w:val="1"/>
          <w:numId w:val="37"/>
        </w:numPr>
        <w:jc w:val="both"/>
        <w:rPr>
          <w:lang w:val="en-IN"/>
        </w:rPr>
      </w:pPr>
      <w:r w:rsidRPr="00A3787F">
        <w:rPr>
          <w:lang w:val="en-IN"/>
        </w:rPr>
        <w:t>What features would be most valuable in a new vehicle management system for college staff?</w:t>
      </w:r>
    </w:p>
    <w:p w14:paraId="6B76F13D" w14:textId="77777777" w:rsidR="00A3787F" w:rsidRPr="00A3787F" w:rsidRDefault="00A3787F" w:rsidP="00A3787F">
      <w:pPr>
        <w:numPr>
          <w:ilvl w:val="1"/>
          <w:numId w:val="37"/>
        </w:numPr>
        <w:jc w:val="both"/>
        <w:rPr>
          <w:lang w:val="en-IN"/>
        </w:rPr>
      </w:pPr>
      <w:r w:rsidRPr="00A3787F">
        <w:rPr>
          <w:lang w:val="en-IN"/>
        </w:rPr>
        <w:t>How do you currently manage canteen orders and inventory?</w:t>
      </w:r>
    </w:p>
    <w:p w14:paraId="4D11A0E1" w14:textId="77777777" w:rsidR="00A3787F" w:rsidRPr="00A3787F" w:rsidRDefault="00A3787F" w:rsidP="00A3787F">
      <w:pPr>
        <w:numPr>
          <w:ilvl w:val="1"/>
          <w:numId w:val="37"/>
        </w:numPr>
        <w:jc w:val="both"/>
        <w:rPr>
          <w:lang w:val="en-IN"/>
        </w:rPr>
      </w:pPr>
      <w:r w:rsidRPr="00A3787F">
        <w:rPr>
          <w:lang w:val="en-IN"/>
        </w:rPr>
        <w:t>What issues or limitations have you encountered with the existing canteen management system?</w:t>
      </w:r>
    </w:p>
    <w:p w14:paraId="3855AAFC" w14:textId="77777777" w:rsidR="00A3787F" w:rsidRPr="00A3787F" w:rsidRDefault="00A3787F" w:rsidP="00A3787F">
      <w:pPr>
        <w:numPr>
          <w:ilvl w:val="1"/>
          <w:numId w:val="37"/>
        </w:numPr>
        <w:jc w:val="both"/>
        <w:rPr>
          <w:lang w:val="en-IN"/>
        </w:rPr>
      </w:pPr>
      <w:r w:rsidRPr="00A3787F">
        <w:rPr>
          <w:lang w:val="en-IN"/>
        </w:rPr>
        <w:t>What key functionalities do you expect from the new canteen management system?</w:t>
      </w:r>
    </w:p>
    <w:p w14:paraId="498D57D1" w14:textId="77777777" w:rsidR="00A3787F" w:rsidRPr="00A3787F" w:rsidRDefault="00A3787F" w:rsidP="00A3787F">
      <w:pPr>
        <w:numPr>
          <w:ilvl w:val="1"/>
          <w:numId w:val="37"/>
        </w:numPr>
        <w:jc w:val="both"/>
        <w:rPr>
          <w:lang w:val="en-IN"/>
        </w:rPr>
      </w:pPr>
      <w:r w:rsidRPr="00A3787F">
        <w:rPr>
          <w:lang w:val="en-IN"/>
        </w:rPr>
        <w:t>How important is it for the canteen management system to be integrated with the college website?</w:t>
      </w:r>
    </w:p>
    <w:p w14:paraId="4E6ED7B3" w14:textId="77777777" w:rsidR="00A3787F" w:rsidRPr="00A3787F" w:rsidRDefault="00A3787F" w:rsidP="00A3787F">
      <w:pPr>
        <w:numPr>
          <w:ilvl w:val="1"/>
          <w:numId w:val="37"/>
        </w:numPr>
        <w:jc w:val="both"/>
        <w:rPr>
          <w:lang w:val="en-IN"/>
        </w:rPr>
      </w:pPr>
      <w:r w:rsidRPr="00A3787F">
        <w:rPr>
          <w:lang w:val="en-IN"/>
        </w:rPr>
        <w:t>What specific data or reports would be most useful for administrators in the new system?</w:t>
      </w:r>
    </w:p>
    <w:p w14:paraId="0D55C1A7" w14:textId="77777777" w:rsidR="00A3787F" w:rsidRPr="00A3787F" w:rsidRDefault="00A3787F" w:rsidP="00A3787F">
      <w:pPr>
        <w:numPr>
          <w:ilvl w:val="1"/>
          <w:numId w:val="37"/>
        </w:numPr>
        <w:jc w:val="both"/>
        <w:rPr>
          <w:lang w:val="en-IN"/>
        </w:rPr>
      </w:pPr>
      <w:r w:rsidRPr="00A3787F">
        <w:rPr>
          <w:lang w:val="en-IN"/>
        </w:rPr>
        <w:t>How should notifications and alerts be managed in the vehicle management system?</w:t>
      </w:r>
    </w:p>
    <w:p w14:paraId="2DF2CC0E" w14:textId="77777777" w:rsidR="00A3787F" w:rsidRPr="00A3787F" w:rsidRDefault="00A3787F" w:rsidP="00A3787F">
      <w:pPr>
        <w:numPr>
          <w:ilvl w:val="1"/>
          <w:numId w:val="37"/>
        </w:numPr>
        <w:jc w:val="both"/>
        <w:rPr>
          <w:lang w:val="en-IN"/>
        </w:rPr>
      </w:pPr>
      <w:r w:rsidRPr="00A3787F">
        <w:rPr>
          <w:lang w:val="en-IN"/>
        </w:rPr>
        <w:t>What types of user roles and permissions should be defined for the new systems?</w:t>
      </w:r>
    </w:p>
    <w:p w14:paraId="568B0B41" w14:textId="77777777" w:rsidR="003E3640" w:rsidRPr="00A3787F" w:rsidRDefault="00A3787F" w:rsidP="009E75E1">
      <w:pPr>
        <w:numPr>
          <w:ilvl w:val="1"/>
          <w:numId w:val="37"/>
        </w:numPr>
        <w:jc w:val="both"/>
        <w:rPr>
          <w:lang w:val="en-IN"/>
        </w:rPr>
      </w:pPr>
      <w:r w:rsidRPr="00A3787F">
        <w:rPr>
          <w:lang w:val="en-IN"/>
        </w:rPr>
        <w:t>Are there any additional features or improvements you would like to see in either the vehicle management or canteen management systems?</w:t>
      </w:r>
    </w:p>
    <w:p w14:paraId="2F3B921C" w14:textId="77777777" w:rsidR="00322F6C" w:rsidRPr="00076E97" w:rsidRDefault="00322F6C" w:rsidP="009E75E1">
      <w:pPr>
        <w:pStyle w:val="TOCHeading"/>
        <w:jc w:val="both"/>
        <w:rPr>
          <w:sz w:val="56"/>
          <w:szCs w:val="48"/>
        </w:rPr>
      </w:pPr>
      <w:r w:rsidRPr="00322F6C">
        <w:lastRenderedPageBreak/>
        <w:t>FEASIBILITY STUDY</w:t>
      </w:r>
    </w:p>
    <w:p w14:paraId="1B60F951" w14:textId="77777777" w:rsidR="009E75E1" w:rsidRPr="009E75E1" w:rsidRDefault="009E75E1" w:rsidP="009E75E1">
      <w:pPr>
        <w:jc w:val="both"/>
        <w:rPr>
          <w:lang w:val="en-IN"/>
        </w:rPr>
      </w:pPr>
      <w:r w:rsidRPr="009E75E1">
        <w:rPr>
          <w:lang w:val="en-IN"/>
        </w:rPr>
        <w:t>Feasibility study is an important phase in software development pr</w:t>
      </w:r>
      <w:r w:rsidR="0079075E">
        <w:rPr>
          <w:lang w:val="en-IN"/>
        </w:rPr>
        <w:t xml:space="preserve">ocess. It enables developers to </w:t>
      </w:r>
      <w:r w:rsidRPr="009E75E1">
        <w:rPr>
          <w:lang w:val="en-IN"/>
        </w:rPr>
        <w:t>have a clear picture of the product being developed in te</w:t>
      </w:r>
      <w:r>
        <w:rPr>
          <w:lang w:val="en-IN"/>
        </w:rPr>
        <w:t xml:space="preserve">rms of outcomes of the product, </w:t>
      </w:r>
      <w:r w:rsidRPr="009E75E1">
        <w:rPr>
          <w:lang w:val="en-IN"/>
        </w:rPr>
        <w:t xml:space="preserve">operational requirements for implementing it, etc. A feasibility </w:t>
      </w:r>
      <w:r>
        <w:rPr>
          <w:lang w:val="en-IN"/>
        </w:rPr>
        <w:t xml:space="preserve">study is conducted to determine </w:t>
      </w:r>
      <w:r w:rsidRPr="009E75E1">
        <w:rPr>
          <w:lang w:val="en-IN"/>
        </w:rPr>
        <w:t xml:space="preserve">whether the project will, upon completion, </w:t>
      </w:r>
      <w:r w:rsidR="00596AEA" w:rsidRPr="009E75E1">
        <w:rPr>
          <w:lang w:val="en-IN"/>
        </w:rPr>
        <w:t>fulfil</w:t>
      </w:r>
      <w:r w:rsidRPr="009E75E1">
        <w:rPr>
          <w:lang w:val="en-IN"/>
        </w:rPr>
        <w:t xml:space="preserve"> the objectives of t</w:t>
      </w:r>
      <w:r>
        <w:rPr>
          <w:lang w:val="en-IN"/>
        </w:rPr>
        <w:t xml:space="preserve">he organization in relation to </w:t>
      </w:r>
      <w:r w:rsidRPr="009E75E1">
        <w:rPr>
          <w:lang w:val="en-IN"/>
        </w:rPr>
        <w:t>the work, effort, and time invested in it. As a result, a ne</w:t>
      </w:r>
      <w:r>
        <w:rPr>
          <w:lang w:val="en-IN"/>
        </w:rPr>
        <w:t xml:space="preserve">w application often undergoes a </w:t>
      </w:r>
      <w:r w:rsidRPr="009E75E1">
        <w:rPr>
          <w:lang w:val="en-IN"/>
        </w:rPr>
        <w:t xml:space="preserve">feasibility assessment before approved for development. </w:t>
      </w:r>
      <w:r>
        <w:rPr>
          <w:lang w:val="en-IN"/>
        </w:rPr>
        <w:t xml:space="preserve">A feasibility study enables the </w:t>
      </w:r>
      <w:r w:rsidRPr="009E75E1">
        <w:rPr>
          <w:lang w:val="en-IN"/>
        </w:rPr>
        <w:t>developer to predict the projects usefulness and potential fu</w:t>
      </w:r>
      <w:r>
        <w:rPr>
          <w:lang w:val="en-IN"/>
        </w:rPr>
        <w:t xml:space="preserve">ture. An evaluation of a system proposals viability takes </w:t>
      </w:r>
      <w:r w:rsidRPr="009E75E1">
        <w:rPr>
          <w:lang w:val="en-IN"/>
        </w:rPr>
        <w:t>into account its impact on the organiz</w:t>
      </w:r>
      <w:r>
        <w:rPr>
          <w:lang w:val="en-IN"/>
        </w:rPr>
        <w:t xml:space="preserve">ation, capacity to satisfy user </w:t>
      </w:r>
      <w:r w:rsidRPr="009E75E1">
        <w:rPr>
          <w:lang w:val="en-IN"/>
        </w:rPr>
        <w:t>needs, and efficient use of resources.</w:t>
      </w:r>
    </w:p>
    <w:p w14:paraId="7249544A" w14:textId="77777777" w:rsidR="009E75E1" w:rsidRPr="009E75E1" w:rsidRDefault="009E75E1" w:rsidP="009E75E1">
      <w:pPr>
        <w:jc w:val="both"/>
        <w:rPr>
          <w:lang w:val="en-IN"/>
        </w:rPr>
      </w:pPr>
      <w:r w:rsidRPr="009E75E1">
        <w:rPr>
          <w:lang w:val="en-IN"/>
        </w:rPr>
        <w:t>Various feasibility studies are:</w:t>
      </w:r>
    </w:p>
    <w:p w14:paraId="0233A01C" w14:textId="77777777" w:rsidR="009E75E1" w:rsidRPr="00B74B96" w:rsidRDefault="00B74B96" w:rsidP="00B74B96">
      <w:pPr>
        <w:pStyle w:val="ListParagraph"/>
        <w:numPr>
          <w:ilvl w:val="0"/>
          <w:numId w:val="41"/>
        </w:numPr>
        <w:jc w:val="both"/>
        <w:rPr>
          <w:lang w:val="en-IN"/>
        </w:rPr>
      </w:pPr>
      <w:r w:rsidRPr="00B74B96">
        <w:rPr>
          <w:lang w:val="en-IN"/>
        </w:rPr>
        <w:t xml:space="preserve">Technical </w:t>
      </w:r>
      <w:r w:rsidR="009E75E1" w:rsidRPr="00B74B96">
        <w:rPr>
          <w:lang w:val="en-IN"/>
        </w:rPr>
        <w:t>Feasibility</w:t>
      </w:r>
    </w:p>
    <w:p w14:paraId="11920427" w14:textId="77777777" w:rsidR="009E75E1" w:rsidRPr="00B74B96" w:rsidRDefault="00B74B96" w:rsidP="00B74B96">
      <w:pPr>
        <w:pStyle w:val="ListParagraph"/>
        <w:numPr>
          <w:ilvl w:val="0"/>
          <w:numId w:val="41"/>
        </w:numPr>
        <w:jc w:val="both"/>
        <w:rPr>
          <w:lang w:val="en-IN"/>
        </w:rPr>
      </w:pPr>
      <w:r w:rsidRPr="00B74B96">
        <w:rPr>
          <w:lang w:val="en-IN"/>
        </w:rPr>
        <w:t xml:space="preserve">Operational </w:t>
      </w:r>
      <w:r w:rsidR="009E75E1" w:rsidRPr="00B74B96">
        <w:rPr>
          <w:lang w:val="en-IN"/>
        </w:rPr>
        <w:t>Feasibility</w:t>
      </w:r>
    </w:p>
    <w:p w14:paraId="29B60591" w14:textId="77777777" w:rsidR="009E75E1" w:rsidRPr="00B74B96" w:rsidRDefault="00B74B96" w:rsidP="009E75E1">
      <w:pPr>
        <w:pStyle w:val="ListParagraph"/>
        <w:numPr>
          <w:ilvl w:val="0"/>
          <w:numId w:val="41"/>
        </w:numPr>
        <w:jc w:val="both"/>
        <w:rPr>
          <w:lang w:val="en-IN"/>
        </w:rPr>
      </w:pPr>
      <w:r w:rsidRPr="00B74B96">
        <w:rPr>
          <w:lang w:val="en-IN"/>
        </w:rPr>
        <w:t xml:space="preserve">Economic </w:t>
      </w:r>
      <w:r w:rsidR="009E75E1" w:rsidRPr="00B74B96">
        <w:rPr>
          <w:lang w:val="en-IN"/>
        </w:rPr>
        <w:t>Feasibility</w:t>
      </w:r>
    </w:p>
    <w:p w14:paraId="47005B66" w14:textId="77777777" w:rsidR="009E75E1" w:rsidRPr="009E75E1" w:rsidRDefault="009E75E1" w:rsidP="009E75E1">
      <w:pPr>
        <w:jc w:val="both"/>
        <w:rPr>
          <w:b/>
          <w:lang w:val="en-IN"/>
        </w:rPr>
      </w:pPr>
      <w:r w:rsidRPr="009E75E1">
        <w:rPr>
          <w:b/>
          <w:lang w:val="en-IN"/>
        </w:rPr>
        <w:t>Technical Feasibility</w:t>
      </w:r>
    </w:p>
    <w:p w14:paraId="73BF3C15" w14:textId="77777777" w:rsidR="009E75E1" w:rsidRPr="009E75E1" w:rsidRDefault="009E75E1" w:rsidP="009E75E1">
      <w:pPr>
        <w:jc w:val="both"/>
        <w:rPr>
          <w:lang w:val="en-IN"/>
        </w:rPr>
      </w:pPr>
      <w:r w:rsidRPr="009E75E1">
        <w:rPr>
          <w:lang w:val="en-IN"/>
        </w:rPr>
        <w:t>The Vehicle Management System (VMS) project is technically feasible due to the college's adequate IT infrastructure, which includes robust servers and network capabilities to support the application. The development team possesses the necessary expertise in Flutter, backend technologies, and database management. Utilizing Flutter for cross-platform development ensures broad compatibility and benefits from a large, active support community. This stable and well-supported technology stack will facilitate the successful implementation of the VMS.</w:t>
      </w:r>
    </w:p>
    <w:p w14:paraId="0A70DE47" w14:textId="77777777" w:rsidR="009E75E1" w:rsidRPr="009E75E1" w:rsidRDefault="009E75E1" w:rsidP="009E75E1">
      <w:pPr>
        <w:jc w:val="both"/>
        <w:rPr>
          <w:b/>
          <w:lang w:val="en-IN"/>
        </w:rPr>
      </w:pPr>
      <w:r w:rsidRPr="009E75E1">
        <w:rPr>
          <w:b/>
          <w:lang w:val="en-IN"/>
        </w:rPr>
        <w:t>Operational Feasibility</w:t>
      </w:r>
    </w:p>
    <w:p w14:paraId="270C0BF5" w14:textId="77777777" w:rsidR="009E75E1" w:rsidRPr="009E75E1" w:rsidRDefault="009E75E1" w:rsidP="009E75E1">
      <w:pPr>
        <w:jc w:val="both"/>
        <w:rPr>
          <w:lang w:val="en-IN"/>
        </w:rPr>
      </w:pPr>
      <w:r w:rsidRPr="009E75E1">
        <w:rPr>
          <w:lang w:val="en-IN"/>
        </w:rPr>
        <w:t>The VMS is feasible and poised for smooth adoption within the college. Initial feedback from stakeholders shows high acceptance and enthusiasm for the system. To ensure smooth integration and usage, training sessions will be conducted for users. The system will seamlessly integrate with existing campus databases and infrastructure, minimizing disruptions while leveraging current resources.</w:t>
      </w:r>
    </w:p>
    <w:p w14:paraId="14337865" w14:textId="77777777" w:rsidR="009E75E1" w:rsidRPr="009E75E1" w:rsidRDefault="009E75E1" w:rsidP="009E75E1">
      <w:pPr>
        <w:jc w:val="both"/>
        <w:rPr>
          <w:b/>
          <w:lang w:val="en-IN"/>
        </w:rPr>
      </w:pPr>
      <w:r w:rsidRPr="009E75E1">
        <w:rPr>
          <w:b/>
          <w:lang w:val="en-IN"/>
        </w:rPr>
        <w:t>Economic Feasibility</w:t>
      </w:r>
    </w:p>
    <w:p w14:paraId="159E6B9F" w14:textId="77777777" w:rsidR="00322F6C" w:rsidRDefault="009E75E1" w:rsidP="009E75E1">
      <w:pPr>
        <w:jc w:val="both"/>
        <w:rPr>
          <w:lang w:val="en-IN"/>
        </w:rPr>
      </w:pPr>
      <w:r w:rsidRPr="009E75E1">
        <w:rPr>
          <w:lang w:val="en-IN"/>
        </w:rPr>
        <w:t>The Vehicle Management System (VMS) project presents a viable and cost-effective investment. The total estimated cost for development and deployment, including necessary hardware and software purchases, is modest, ensuring that it falls within a low budget. The anticipated benefits are substantial: increased operational efficiency, reduced administrative workload, and enhanced user satisfaction. These improvements are expected to lead to long-term savings and better resource utilization, effectively offsetting the initial costs.</w:t>
      </w:r>
    </w:p>
    <w:p w14:paraId="79937DB0" w14:textId="77777777" w:rsidR="00535E61" w:rsidRDefault="007A6428" w:rsidP="00535E61">
      <w:pPr>
        <w:pStyle w:val="TOCHeading"/>
        <w:jc w:val="both"/>
      </w:pPr>
      <w:r w:rsidRPr="007A6428">
        <w:lastRenderedPageBreak/>
        <w:t>USER INTERFACE DESIGN USING FIGMA</w:t>
      </w:r>
    </w:p>
    <w:p w14:paraId="2A49BB5B" w14:textId="77777777" w:rsidR="00535E61" w:rsidRDefault="00535E61" w:rsidP="00535E61">
      <w:pPr>
        <w:ind w:left="142"/>
        <w:rPr>
          <w:noProof/>
        </w:rPr>
      </w:pPr>
      <w:r>
        <w:rPr>
          <w:noProof/>
        </w:rPr>
        <w:t xml:space="preserve">  </w:t>
      </w:r>
      <w:r>
        <w:rPr>
          <w:noProof/>
        </w:rPr>
        <w:drawing>
          <wp:inline distT="0" distB="0" distL="0" distR="0" wp14:anchorId="3E72942A" wp14:editId="4CAAD265">
            <wp:extent cx="2162629" cy="4674394"/>
            <wp:effectExtent l="0" t="0" r="9525" b="0"/>
            <wp:docPr id="19038291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29112" name="Picture 1903829112"/>
                    <pic:cNvPicPr/>
                  </pic:nvPicPr>
                  <pic:blipFill>
                    <a:blip r:embed="rId17"/>
                    <a:stretch>
                      <a:fillRect/>
                    </a:stretch>
                  </pic:blipFill>
                  <pic:spPr>
                    <a:xfrm>
                      <a:off x="0" y="0"/>
                      <a:ext cx="2166771" cy="4683346"/>
                    </a:xfrm>
                    <a:prstGeom prst="rect">
                      <a:avLst/>
                    </a:prstGeom>
                  </pic:spPr>
                </pic:pic>
              </a:graphicData>
            </a:graphic>
          </wp:inline>
        </w:drawing>
      </w:r>
      <w:r>
        <w:rPr>
          <w:noProof/>
        </w:rPr>
        <w:t xml:space="preserve">                                   </w:t>
      </w:r>
      <w:r>
        <w:rPr>
          <w:noProof/>
        </w:rPr>
        <w:drawing>
          <wp:inline distT="0" distB="0" distL="0" distR="0" wp14:anchorId="50563CF0" wp14:editId="176CB1A2">
            <wp:extent cx="2155847" cy="4671420"/>
            <wp:effectExtent l="0" t="0" r="0" b="0"/>
            <wp:docPr id="19302604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60421" name="Picture 1930260421"/>
                    <pic:cNvPicPr/>
                  </pic:nvPicPr>
                  <pic:blipFill>
                    <a:blip r:embed="rId18"/>
                    <a:stretch>
                      <a:fillRect/>
                    </a:stretch>
                  </pic:blipFill>
                  <pic:spPr>
                    <a:xfrm>
                      <a:off x="0" y="0"/>
                      <a:ext cx="2212117" cy="4793349"/>
                    </a:xfrm>
                    <a:prstGeom prst="rect">
                      <a:avLst/>
                    </a:prstGeom>
                  </pic:spPr>
                </pic:pic>
              </a:graphicData>
            </a:graphic>
          </wp:inline>
        </w:drawing>
      </w:r>
    </w:p>
    <w:p w14:paraId="69A5539E" w14:textId="77777777" w:rsidR="00535E61" w:rsidRPr="00535E61" w:rsidRDefault="00535E61" w:rsidP="00535E61">
      <w:pPr>
        <w:ind w:left="142"/>
      </w:pPr>
      <w:r>
        <w:rPr>
          <w:noProof/>
        </w:rPr>
        <w:tab/>
      </w:r>
      <w:r>
        <w:rPr>
          <w:noProof/>
        </w:rPr>
        <w:tab/>
        <w:t>Home</w:t>
      </w:r>
      <w:r>
        <w:rPr>
          <w:noProof/>
        </w:rPr>
        <w:tab/>
      </w:r>
      <w:r>
        <w:rPr>
          <w:noProof/>
        </w:rPr>
        <w:tab/>
      </w:r>
      <w:r>
        <w:rPr>
          <w:noProof/>
        </w:rPr>
        <w:tab/>
      </w:r>
      <w:r>
        <w:rPr>
          <w:noProof/>
        </w:rPr>
        <w:tab/>
      </w:r>
      <w:r>
        <w:rPr>
          <w:noProof/>
        </w:rPr>
        <w:tab/>
      </w:r>
      <w:r>
        <w:rPr>
          <w:noProof/>
        </w:rPr>
        <w:tab/>
      </w:r>
      <w:r>
        <w:rPr>
          <w:noProof/>
        </w:rPr>
        <w:tab/>
        <w:t xml:space="preserve">        Vehicle List</w:t>
      </w:r>
    </w:p>
    <w:p w14:paraId="0685D222" w14:textId="77777777" w:rsidR="00535E61" w:rsidRPr="00535E61" w:rsidRDefault="00535E61" w:rsidP="00535E61"/>
    <w:p w14:paraId="56DB0DE2" w14:textId="77777777" w:rsidR="007A6428" w:rsidRDefault="00535E61" w:rsidP="00535E61">
      <w:pPr>
        <w:ind w:firstLine="142"/>
        <w:rPr>
          <w:noProof/>
        </w:rPr>
      </w:pPr>
      <w:r>
        <w:rPr>
          <w:noProof/>
        </w:rPr>
        <w:lastRenderedPageBreak/>
        <w:softHyphen/>
      </w:r>
      <w:r>
        <w:rPr>
          <w:noProof/>
        </w:rPr>
        <w:drawing>
          <wp:inline distT="0" distB="0" distL="0" distR="0" wp14:anchorId="3FE763A7" wp14:editId="2AE6C24E">
            <wp:extent cx="2475691" cy="5364480"/>
            <wp:effectExtent l="0" t="0" r="1270" b="7620"/>
            <wp:docPr id="5420784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78441" name="Picture 542078441"/>
                    <pic:cNvPicPr/>
                  </pic:nvPicPr>
                  <pic:blipFill>
                    <a:blip r:embed="rId19"/>
                    <a:stretch>
                      <a:fillRect/>
                    </a:stretch>
                  </pic:blipFill>
                  <pic:spPr>
                    <a:xfrm>
                      <a:off x="0" y="0"/>
                      <a:ext cx="2486173" cy="5387193"/>
                    </a:xfrm>
                    <a:prstGeom prst="rect">
                      <a:avLst/>
                    </a:prstGeom>
                  </pic:spPr>
                </pic:pic>
              </a:graphicData>
            </a:graphic>
          </wp:inline>
        </w:drawing>
      </w:r>
      <w:r w:rsidR="00D36117">
        <w:rPr>
          <w:noProof/>
        </w:rPr>
        <w:t xml:space="preserve">                      </w:t>
      </w:r>
      <w:r>
        <w:rPr>
          <w:noProof/>
        </w:rPr>
        <w:drawing>
          <wp:inline distT="0" distB="0" distL="0" distR="0" wp14:anchorId="71B8EC7F" wp14:editId="5E55ACE3">
            <wp:extent cx="2473325" cy="5359355"/>
            <wp:effectExtent l="0" t="0" r="3175" b="0"/>
            <wp:docPr id="19966264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26445" name="Picture 1996626445"/>
                    <pic:cNvPicPr/>
                  </pic:nvPicPr>
                  <pic:blipFill>
                    <a:blip r:embed="rId20"/>
                    <a:stretch>
                      <a:fillRect/>
                    </a:stretch>
                  </pic:blipFill>
                  <pic:spPr>
                    <a:xfrm>
                      <a:off x="0" y="0"/>
                      <a:ext cx="2481313" cy="5376665"/>
                    </a:xfrm>
                    <a:prstGeom prst="rect">
                      <a:avLst/>
                    </a:prstGeom>
                  </pic:spPr>
                </pic:pic>
              </a:graphicData>
            </a:graphic>
          </wp:inline>
        </w:drawing>
      </w:r>
    </w:p>
    <w:p w14:paraId="2CB08566" w14:textId="77777777" w:rsidR="00D36117" w:rsidRPr="00535E61" w:rsidRDefault="00D36117" w:rsidP="00D36117">
      <w:pPr>
        <w:ind w:left="142"/>
      </w:pPr>
      <w:r>
        <w:rPr>
          <w:noProof/>
        </w:rPr>
        <w:tab/>
      </w:r>
      <w:r>
        <w:rPr>
          <w:noProof/>
        </w:rPr>
        <w:tab/>
        <w:t>Insurance</w:t>
      </w:r>
      <w:r>
        <w:rPr>
          <w:noProof/>
        </w:rPr>
        <w:tab/>
      </w:r>
      <w:r>
        <w:rPr>
          <w:noProof/>
        </w:rPr>
        <w:tab/>
      </w:r>
      <w:r>
        <w:rPr>
          <w:noProof/>
        </w:rPr>
        <w:tab/>
      </w:r>
      <w:r>
        <w:rPr>
          <w:noProof/>
        </w:rPr>
        <w:tab/>
      </w:r>
      <w:r>
        <w:rPr>
          <w:noProof/>
        </w:rPr>
        <w:tab/>
      </w:r>
      <w:r>
        <w:rPr>
          <w:noProof/>
        </w:rPr>
        <w:tab/>
      </w:r>
      <w:r w:rsidR="00F60596">
        <w:rPr>
          <w:noProof/>
        </w:rPr>
        <w:t xml:space="preserve">         </w:t>
      </w:r>
      <w:r>
        <w:rPr>
          <w:noProof/>
        </w:rPr>
        <w:t>Profile</w:t>
      </w:r>
    </w:p>
    <w:p w14:paraId="0AFA5BEC" w14:textId="77777777" w:rsidR="00D36117" w:rsidRDefault="00D36117" w:rsidP="00D36117">
      <w:pPr>
        <w:ind w:left="142"/>
      </w:pPr>
    </w:p>
    <w:p w14:paraId="41A5133F" w14:textId="77777777" w:rsidR="00DD2843" w:rsidRDefault="00DD2843" w:rsidP="00D36117">
      <w:pPr>
        <w:ind w:left="142"/>
      </w:pPr>
    </w:p>
    <w:p w14:paraId="74E03FA9" w14:textId="77777777" w:rsidR="00DD2843" w:rsidRDefault="00DD2843" w:rsidP="00D36117">
      <w:pPr>
        <w:ind w:left="142"/>
      </w:pPr>
    </w:p>
    <w:p w14:paraId="59F72630" w14:textId="77777777" w:rsidR="00DD2843" w:rsidRDefault="00DD2843" w:rsidP="00D36117">
      <w:pPr>
        <w:ind w:left="142"/>
      </w:pPr>
    </w:p>
    <w:p w14:paraId="7980D993" w14:textId="77777777" w:rsidR="00DD2843" w:rsidRDefault="00DD2843" w:rsidP="00D36117">
      <w:pPr>
        <w:ind w:left="142"/>
      </w:pPr>
    </w:p>
    <w:p w14:paraId="5F27C9F2" w14:textId="77777777" w:rsidR="00DD2843" w:rsidRDefault="00DD2843" w:rsidP="00D36117">
      <w:pPr>
        <w:ind w:left="142"/>
      </w:pPr>
    </w:p>
    <w:p w14:paraId="147B3856" w14:textId="77777777" w:rsidR="00DD2843" w:rsidRDefault="00DD2843" w:rsidP="00D36117">
      <w:pPr>
        <w:ind w:left="142"/>
      </w:pPr>
    </w:p>
    <w:p w14:paraId="562CF28A" w14:textId="77777777" w:rsidR="00DD2843" w:rsidRDefault="00DD2843" w:rsidP="00D36117">
      <w:pPr>
        <w:ind w:left="142"/>
      </w:pPr>
    </w:p>
    <w:p w14:paraId="156173EC" w14:textId="77777777" w:rsidR="002C5DF4" w:rsidRDefault="002C5DF4" w:rsidP="002C5DF4">
      <w:pPr>
        <w:pStyle w:val="TOCHeading"/>
        <w:jc w:val="both"/>
      </w:pPr>
      <w:r w:rsidRPr="002C5DF4">
        <w:lastRenderedPageBreak/>
        <w:t>UML DIAGRAM</w:t>
      </w:r>
    </w:p>
    <w:p w14:paraId="56A8EBC4" w14:textId="77777777" w:rsidR="00DD2843" w:rsidRDefault="002C5DF4" w:rsidP="002C5DF4">
      <w:pPr>
        <w:rPr>
          <w:b/>
          <w:bCs/>
        </w:rPr>
      </w:pPr>
      <w:r w:rsidRPr="002C5DF4">
        <w:rPr>
          <w:b/>
          <w:bCs/>
        </w:rPr>
        <w:t>Class Diagram</w:t>
      </w:r>
    </w:p>
    <w:p w14:paraId="29699F89" w14:textId="77777777" w:rsidR="002C5DF4" w:rsidRDefault="00D2162A" w:rsidP="002C5DF4">
      <w:pPr>
        <w:rPr>
          <w:b/>
          <w:bCs/>
        </w:rPr>
      </w:pPr>
      <w:r>
        <w:rPr>
          <w:b/>
          <w:bCs/>
          <w:noProof/>
        </w:rPr>
        <w:drawing>
          <wp:inline distT="0" distB="0" distL="0" distR="0" wp14:anchorId="17D657E9" wp14:editId="14F73826">
            <wp:extent cx="5943600" cy="5985510"/>
            <wp:effectExtent l="0" t="0" r="0" b="0"/>
            <wp:docPr id="20252658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65809" name="Picture 2025265809"/>
                    <pic:cNvPicPr/>
                  </pic:nvPicPr>
                  <pic:blipFill>
                    <a:blip r:embed="rId21"/>
                    <a:stretch>
                      <a:fillRect/>
                    </a:stretch>
                  </pic:blipFill>
                  <pic:spPr>
                    <a:xfrm>
                      <a:off x="0" y="0"/>
                      <a:ext cx="5943600" cy="5985510"/>
                    </a:xfrm>
                    <a:prstGeom prst="rect">
                      <a:avLst/>
                    </a:prstGeom>
                  </pic:spPr>
                </pic:pic>
              </a:graphicData>
            </a:graphic>
          </wp:inline>
        </w:drawing>
      </w:r>
    </w:p>
    <w:p w14:paraId="541A22BC" w14:textId="77777777" w:rsidR="00D2162A" w:rsidRDefault="00D2162A" w:rsidP="002C5DF4">
      <w:pPr>
        <w:rPr>
          <w:b/>
          <w:bCs/>
        </w:rPr>
      </w:pPr>
    </w:p>
    <w:p w14:paraId="09B36995" w14:textId="77777777" w:rsidR="00D2162A" w:rsidRDefault="00D2162A" w:rsidP="002C5DF4">
      <w:pPr>
        <w:rPr>
          <w:b/>
          <w:bCs/>
        </w:rPr>
      </w:pPr>
    </w:p>
    <w:p w14:paraId="42E62017" w14:textId="77777777" w:rsidR="00D2162A" w:rsidRDefault="00D2162A" w:rsidP="00D2162A">
      <w:pPr>
        <w:rPr>
          <w:b/>
          <w:bCs/>
        </w:rPr>
      </w:pPr>
    </w:p>
    <w:p w14:paraId="1169FD95" w14:textId="77777777" w:rsidR="00D2162A" w:rsidRDefault="00584786" w:rsidP="00D2162A">
      <w:pPr>
        <w:rPr>
          <w:b/>
          <w:bCs/>
        </w:rPr>
      </w:pPr>
      <w:r w:rsidRPr="00584786">
        <w:rPr>
          <w:b/>
          <w:bCs/>
        </w:rPr>
        <w:lastRenderedPageBreak/>
        <w:t>Sequence Diagram</w:t>
      </w:r>
    </w:p>
    <w:p w14:paraId="2A31EDD5" w14:textId="77777777" w:rsidR="00D2162A" w:rsidRDefault="00D2162A" w:rsidP="002C5DF4">
      <w:pPr>
        <w:rPr>
          <w:b/>
          <w:bCs/>
        </w:rPr>
      </w:pPr>
      <w:r>
        <w:rPr>
          <w:b/>
          <w:bCs/>
          <w:noProof/>
        </w:rPr>
        <w:drawing>
          <wp:inline distT="0" distB="0" distL="0" distR="0" wp14:anchorId="6B31CD9D" wp14:editId="70A9E8A2">
            <wp:extent cx="5943600" cy="5276215"/>
            <wp:effectExtent l="0" t="0" r="0" b="635"/>
            <wp:docPr id="8430158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15801" name="Picture 843015801"/>
                    <pic:cNvPicPr/>
                  </pic:nvPicPr>
                  <pic:blipFill>
                    <a:blip r:embed="rId22"/>
                    <a:stretch>
                      <a:fillRect/>
                    </a:stretch>
                  </pic:blipFill>
                  <pic:spPr>
                    <a:xfrm>
                      <a:off x="0" y="0"/>
                      <a:ext cx="5943600" cy="5276215"/>
                    </a:xfrm>
                    <a:prstGeom prst="rect">
                      <a:avLst/>
                    </a:prstGeom>
                  </pic:spPr>
                </pic:pic>
              </a:graphicData>
            </a:graphic>
          </wp:inline>
        </w:drawing>
      </w:r>
    </w:p>
    <w:p w14:paraId="587DE0C4" w14:textId="77777777" w:rsidR="00D2162A" w:rsidRDefault="00D2162A" w:rsidP="002C5DF4">
      <w:pPr>
        <w:rPr>
          <w:b/>
          <w:bCs/>
        </w:rPr>
      </w:pPr>
    </w:p>
    <w:p w14:paraId="7024979E" w14:textId="77777777" w:rsidR="00D2162A" w:rsidRDefault="00D2162A" w:rsidP="002C5DF4">
      <w:pPr>
        <w:rPr>
          <w:b/>
          <w:bCs/>
        </w:rPr>
      </w:pPr>
    </w:p>
    <w:p w14:paraId="46D96F20" w14:textId="77777777" w:rsidR="00D2162A" w:rsidRDefault="00D2162A" w:rsidP="002C5DF4">
      <w:pPr>
        <w:rPr>
          <w:b/>
          <w:bCs/>
        </w:rPr>
      </w:pPr>
    </w:p>
    <w:p w14:paraId="1E88F9AA" w14:textId="77777777" w:rsidR="00D2162A" w:rsidRDefault="00D2162A" w:rsidP="002C5DF4">
      <w:pPr>
        <w:rPr>
          <w:b/>
          <w:bCs/>
        </w:rPr>
      </w:pPr>
    </w:p>
    <w:p w14:paraId="07DEBCD6" w14:textId="77777777" w:rsidR="00D2162A" w:rsidRDefault="00D2162A" w:rsidP="002C5DF4">
      <w:pPr>
        <w:rPr>
          <w:b/>
          <w:bCs/>
        </w:rPr>
      </w:pPr>
    </w:p>
    <w:p w14:paraId="06FF1B90" w14:textId="77777777" w:rsidR="00D2162A" w:rsidRDefault="00D2162A" w:rsidP="002C5DF4">
      <w:pPr>
        <w:rPr>
          <w:b/>
          <w:bCs/>
        </w:rPr>
      </w:pPr>
    </w:p>
    <w:p w14:paraId="03D1112C" w14:textId="77777777" w:rsidR="00D2162A" w:rsidRDefault="00D2162A" w:rsidP="002C5DF4">
      <w:pPr>
        <w:rPr>
          <w:b/>
          <w:bCs/>
        </w:rPr>
      </w:pPr>
    </w:p>
    <w:p w14:paraId="068C7EC2" w14:textId="77777777" w:rsidR="00D2162A" w:rsidRDefault="00D2162A" w:rsidP="002C5DF4">
      <w:pPr>
        <w:rPr>
          <w:b/>
          <w:bCs/>
        </w:rPr>
      </w:pPr>
    </w:p>
    <w:p w14:paraId="56E78DAD" w14:textId="77777777" w:rsidR="00D2162A" w:rsidRDefault="00D2162A" w:rsidP="002C5DF4">
      <w:pPr>
        <w:rPr>
          <w:b/>
          <w:bCs/>
        </w:rPr>
      </w:pPr>
      <w:r w:rsidRPr="00D2162A">
        <w:rPr>
          <w:b/>
          <w:bCs/>
        </w:rPr>
        <w:lastRenderedPageBreak/>
        <w:t>Activity</w:t>
      </w:r>
      <w:r>
        <w:rPr>
          <w:b/>
          <w:bCs/>
        </w:rPr>
        <w:t xml:space="preserve"> </w:t>
      </w:r>
      <w:r w:rsidRPr="00D2162A">
        <w:rPr>
          <w:b/>
          <w:bCs/>
        </w:rPr>
        <w:t>Diagram</w:t>
      </w:r>
    </w:p>
    <w:p w14:paraId="0C32FE57" w14:textId="77777777" w:rsidR="00F1629D" w:rsidRDefault="00F1629D" w:rsidP="00F1629D">
      <w:pPr>
        <w:rPr>
          <w:b/>
          <w:bCs/>
          <w:noProof/>
        </w:rPr>
      </w:pPr>
      <w:r>
        <w:rPr>
          <w:b/>
          <w:bCs/>
          <w:noProof/>
        </w:rPr>
        <w:drawing>
          <wp:inline distT="0" distB="0" distL="0" distR="0" wp14:anchorId="414E7E92" wp14:editId="7B5A7A48">
            <wp:extent cx="5943600" cy="3079115"/>
            <wp:effectExtent l="0" t="0" r="0" b="6985"/>
            <wp:docPr id="13436910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91036" name="Picture 1343691036"/>
                    <pic:cNvPicPr/>
                  </pic:nvPicPr>
                  <pic:blipFill>
                    <a:blip r:embed="rId23"/>
                    <a:stretch>
                      <a:fillRect/>
                    </a:stretch>
                  </pic:blipFill>
                  <pic:spPr>
                    <a:xfrm>
                      <a:off x="0" y="0"/>
                      <a:ext cx="5943600" cy="3079115"/>
                    </a:xfrm>
                    <a:prstGeom prst="rect">
                      <a:avLst/>
                    </a:prstGeom>
                  </pic:spPr>
                </pic:pic>
              </a:graphicData>
            </a:graphic>
          </wp:inline>
        </w:drawing>
      </w:r>
    </w:p>
    <w:p w14:paraId="1B5416F1" w14:textId="77777777" w:rsidR="00F1629D" w:rsidRDefault="00F1629D" w:rsidP="00F1629D">
      <w:pPr>
        <w:ind w:left="720" w:hanging="720"/>
        <w:rPr>
          <w:b/>
          <w:bCs/>
          <w:noProof/>
        </w:rPr>
      </w:pPr>
      <w:r>
        <w:rPr>
          <w:b/>
          <w:bCs/>
          <w:noProof/>
        </w:rPr>
        <w:t xml:space="preserve">Object </w:t>
      </w:r>
      <w:r w:rsidRPr="00F1629D">
        <w:rPr>
          <w:b/>
          <w:bCs/>
          <w:noProof/>
        </w:rPr>
        <w:t>Diagram</w:t>
      </w:r>
    </w:p>
    <w:p w14:paraId="0400CC09" w14:textId="77777777" w:rsidR="00F1629D" w:rsidRDefault="00F1629D" w:rsidP="00F1629D">
      <w:pPr>
        <w:ind w:left="720" w:hanging="720"/>
        <w:rPr>
          <w:b/>
          <w:bCs/>
          <w:noProof/>
        </w:rPr>
      </w:pPr>
    </w:p>
    <w:p w14:paraId="2DA01664" w14:textId="77777777" w:rsidR="00F1629D" w:rsidRDefault="00F1629D" w:rsidP="00F1629D">
      <w:pPr>
        <w:ind w:left="720" w:hanging="720"/>
        <w:rPr>
          <w:b/>
          <w:bCs/>
          <w:noProof/>
        </w:rPr>
      </w:pPr>
      <w:r>
        <w:rPr>
          <w:b/>
          <w:bCs/>
          <w:noProof/>
        </w:rPr>
        <w:drawing>
          <wp:inline distT="0" distB="0" distL="0" distR="0" wp14:anchorId="591214CA" wp14:editId="25B4744F">
            <wp:extent cx="6079067" cy="2387431"/>
            <wp:effectExtent l="0" t="0" r="0" b="0"/>
            <wp:docPr id="1562580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8029" name="Picture 13"/>
                    <pic:cNvPicPr/>
                  </pic:nvPicPr>
                  <pic:blipFill rotWithShape="1">
                    <a:blip r:embed="rId24"/>
                    <a:srcRect r="12678"/>
                    <a:stretch/>
                  </pic:blipFill>
                  <pic:spPr bwMode="auto">
                    <a:xfrm>
                      <a:off x="0" y="0"/>
                      <a:ext cx="6161980" cy="2419993"/>
                    </a:xfrm>
                    <a:prstGeom prst="rect">
                      <a:avLst/>
                    </a:prstGeom>
                    <a:ln>
                      <a:noFill/>
                    </a:ln>
                    <a:extLst>
                      <a:ext uri="{53640926-AAD7-44D8-BBD7-CCE9431645EC}">
                        <a14:shadowObscured xmlns:a14="http://schemas.microsoft.com/office/drawing/2010/main"/>
                      </a:ext>
                    </a:extLst>
                  </pic:spPr>
                </pic:pic>
              </a:graphicData>
            </a:graphic>
          </wp:inline>
        </w:drawing>
      </w:r>
    </w:p>
    <w:p w14:paraId="7187B8BE" w14:textId="77777777" w:rsidR="00F1629D" w:rsidRDefault="00F1629D" w:rsidP="00F1629D">
      <w:pPr>
        <w:ind w:left="720" w:hanging="720"/>
        <w:rPr>
          <w:b/>
          <w:bCs/>
          <w:noProof/>
        </w:rPr>
      </w:pPr>
    </w:p>
    <w:p w14:paraId="7EC7369F" w14:textId="77777777" w:rsidR="00F1629D" w:rsidRDefault="00F1629D" w:rsidP="00F1629D">
      <w:pPr>
        <w:ind w:left="720" w:hanging="720"/>
        <w:rPr>
          <w:b/>
          <w:bCs/>
          <w:noProof/>
        </w:rPr>
      </w:pPr>
    </w:p>
    <w:p w14:paraId="3B877DA7" w14:textId="77777777" w:rsidR="00F1629D" w:rsidRDefault="00F1629D" w:rsidP="00F1629D">
      <w:pPr>
        <w:ind w:left="720" w:hanging="720"/>
        <w:rPr>
          <w:b/>
          <w:bCs/>
          <w:noProof/>
        </w:rPr>
      </w:pPr>
    </w:p>
    <w:p w14:paraId="57EC4E4D" w14:textId="77777777" w:rsidR="00F1629D" w:rsidRDefault="00F1629D" w:rsidP="00F1629D">
      <w:pPr>
        <w:ind w:left="720" w:hanging="720"/>
        <w:rPr>
          <w:b/>
          <w:bCs/>
          <w:noProof/>
        </w:rPr>
      </w:pPr>
    </w:p>
    <w:p w14:paraId="1F84C9A0" w14:textId="77777777" w:rsidR="00F1629D" w:rsidRDefault="00F1629D" w:rsidP="00F1629D">
      <w:pPr>
        <w:ind w:left="720" w:hanging="720"/>
        <w:rPr>
          <w:b/>
          <w:bCs/>
          <w:noProof/>
        </w:rPr>
      </w:pPr>
    </w:p>
    <w:p w14:paraId="4437B6F2" w14:textId="77777777" w:rsidR="00F1629D" w:rsidRDefault="00F1629D" w:rsidP="00F1629D">
      <w:pPr>
        <w:ind w:left="720" w:hanging="720"/>
        <w:rPr>
          <w:b/>
          <w:bCs/>
          <w:noProof/>
        </w:rPr>
      </w:pPr>
      <w:r>
        <w:rPr>
          <w:b/>
          <w:bCs/>
          <w:noProof/>
        </w:rPr>
        <w:lastRenderedPageBreak/>
        <w:t xml:space="preserve">Use Case </w:t>
      </w:r>
      <w:r w:rsidRPr="00F1629D">
        <w:rPr>
          <w:b/>
          <w:bCs/>
          <w:noProof/>
        </w:rPr>
        <w:t>Diagram</w:t>
      </w:r>
    </w:p>
    <w:p w14:paraId="2872481E" w14:textId="77777777" w:rsidR="00F1629D" w:rsidRDefault="00074F3C" w:rsidP="00F1629D">
      <w:pPr>
        <w:ind w:left="720" w:hanging="720"/>
        <w:rPr>
          <w:b/>
          <w:bCs/>
          <w:noProof/>
        </w:rPr>
      </w:pPr>
      <w:r>
        <w:rPr>
          <w:b/>
          <w:bCs/>
          <w:noProof/>
        </w:rPr>
        <w:drawing>
          <wp:inline distT="0" distB="0" distL="0" distR="0" wp14:anchorId="16DEB5E5" wp14:editId="78F4D8B2">
            <wp:extent cx="5943600" cy="4250055"/>
            <wp:effectExtent l="0" t="0" r="0" b="0"/>
            <wp:docPr id="5689653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65311" name="Picture 568965311"/>
                    <pic:cNvPicPr/>
                  </pic:nvPicPr>
                  <pic:blipFill>
                    <a:blip r:embed="rId25"/>
                    <a:stretch>
                      <a:fillRect/>
                    </a:stretch>
                  </pic:blipFill>
                  <pic:spPr>
                    <a:xfrm>
                      <a:off x="0" y="0"/>
                      <a:ext cx="5943600" cy="4250055"/>
                    </a:xfrm>
                    <a:prstGeom prst="rect">
                      <a:avLst/>
                    </a:prstGeom>
                  </pic:spPr>
                </pic:pic>
              </a:graphicData>
            </a:graphic>
          </wp:inline>
        </w:drawing>
      </w:r>
    </w:p>
    <w:p w14:paraId="43457772" w14:textId="77777777" w:rsidR="00C12D0A" w:rsidRDefault="00C12D0A" w:rsidP="00F1629D">
      <w:pPr>
        <w:ind w:left="720" w:hanging="720"/>
        <w:rPr>
          <w:b/>
          <w:bCs/>
          <w:noProof/>
        </w:rPr>
      </w:pPr>
    </w:p>
    <w:p w14:paraId="5B04345E" w14:textId="77777777" w:rsidR="00C12D0A" w:rsidRDefault="00C12D0A" w:rsidP="00F1629D">
      <w:pPr>
        <w:ind w:left="720" w:hanging="720"/>
        <w:rPr>
          <w:b/>
          <w:bCs/>
          <w:noProof/>
        </w:rPr>
      </w:pPr>
    </w:p>
    <w:p w14:paraId="4B59DFD3" w14:textId="77777777" w:rsidR="00C12D0A" w:rsidRDefault="00C12D0A" w:rsidP="00F1629D">
      <w:pPr>
        <w:ind w:left="720" w:hanging="720"/>
        <w:rPr>
          <w:b/>
          <w:bCs/>
          <w:noProof/>
        </w:rPr>
      </w:pPr>
    </w:p>
    <w:p w14:paraId="51EC8E26" w14:textId="77777777" w:rsidR="00C12D0A" w:rsidRDefault="00C12D0A" w:rsidP="00F1629D">
      <w:pPr>
        <w:ind w:left="720" w:hanging="720"/>
        <w:rPr>
          <w:b/>
          <w:bCs/>
          <w:noProof/>
        </w:rPr>
      </w:pPr>
    </w:p>
    <w:p w14:paraId="7B16223D" w14:textId="77777777" w:rsidR="00C12D0A" w:rsidRDefault="00C12D0A" w:rsidP="00F1629D">
      <w:pPr>
        <w:ind w:left="720" w:hanging="720"/>
        <w:rPr>
          <w:b/>
          <w:bCs/>
          <w:noProof/>
        </w:rPr>
      </w:pPr>
    </w:p>
    <w:p w14:paraId="1B2C8795" w14:textId="77777777" w:rsidR="00C12D0A" w:rsidRDefault="00C12D0A" w:rsidP="00F1629D">
      <w:pPr>
        <w:ind w:left="720" w:hanging="720"/>
        <w:rPr>
          <w:b/>
          <w:bCs/>
          <w:noProof/>
        </w:rPr>
      </w:pPr>
    </w:p>
    <w:p w14:paraId="165A17B4" w14:textId="77777777" w:rsidR="00C12D0A" w:rsidRDefault="00C12D0A" w:rsidP="00F1629D">
      <w:pPr>
        <w:ind w:left="720" w:hanging="720"/>
        <w:rPr>
          <w:b/>
          <w:bCs/>
          <w:noProof/>
        </w:rPr>
      </w:pPr>
    </w:p>
    <w:p w14:paraId="194C0D30" w14:textId="77777777" w:rsidR="00C12D0A" w:rsidRDefault="00C12D0A" w:rsidP="00F1629D">
      <w:pPr>
        <w:ind w:left="720" w:hanging="720"/>
        <w:rPr>
          <w:b/>
          <w:bCs/>
          <w:noProof/>
        </w:rPr>
      </w:pPr>
    </w:p>
    <w:p w14:paraId="15A2B824" w14:textId="77777777" w:rsidR="00C12D0A" w:rsidRDefault="00C12D0A" w:rsidP="00F1629D">
      <w:pPr>
        <w:ind w:left="720" w:hanging="720"/>
        <w:rPr>
          <w:b/>
          <w:bCs/>
          <w:noProof/>
        </w:rPr>
      </w:pPr>
    </w:p>
    <w:p w14:paraId="1E7EFE6B" w14:textId="77777777" w:rsidR="00C12D0A" w:rsidRDefault="00C12D0A" w:rsidP="00F1629D">
      <w:pPr>
        <w:ind w:left="720" w:hanging="720"/>
        <w:rPr>
          <w:b/>
          <w:bCs/>
          <w:noProof/>
        </w:rPr>
      </w:pPr>
    </w:p>
    <w:p w14:paraId="08F31156" w14:textId="77777777" w:rsidR="00C12D0A" w:rsidRDefault="00C12D0A" w:rsidP="00F1629D">
      <w:pPr>
        <w:ind w:left="720" w:hanging="720"/>
        <w:rPr>
          <w:b/>
          <w:bCs/>
          <w:noProof/>
        </w:rPr>
      </w:pPr>
    </w:p>
    <w:p w14:paraId="6FECC823" w14:textId="77777777" w:rsidR="00C12D0A" w:rsidRDefault="00C12D0A" w:rsidP="00C12D0A">
      <w:pPr>
        <w:pStyle w:val="TOCHeading"/>
        <w:jc w:val="both"/>
      </w:pPr>
      <w:r>
        <w:lastRenderedPageBreak/>
        <w:t>TABLE DESIGN</w:t>
      </w:r>
    </w:p>
    <w:p w14:paraId="69C6D3E2" w14:textId="77777777" w:rsidR="00C12D0A" w:rsidRPr="00C12D0A" w:rsidRDefault="00C12D0A" w:rsidP="00C12D0A">
      <w:pPr>
        <w:pStyle w:val="NormalWeb"/>
        <w:rPr>
          <w:rFonts w:asciiTheme="minorHAnsi" w:hAnsiTheme="minorHAnsi" w:cstheme="minorHAnsi"/>
          <w:b/>
          <w:bCs/>
        </w:rPr>
      </w:pPr>
      <w:r w:rsidRPr="00C12D0A">
        <w:rPr>
          <w:rFonts w:asciiTheme="minorHAnsi" w:hAnsiTheme="minorHAnsi" w:cstheme="minorHAnsi"/>
          <w:b/>
          <w:bCs/>
        </w:rPr>
        <w:t>1.</w:t>
      </w:r>
      <w:r w:rsidR="00715B33" w:rsidRPr="00715B33">
        <w:t xml:space="preserve"> </w:t>
      </w:r>
      <w:proofErr w:type="spellStart"/>
      <w:r w:rsidR="00715B33" w:rsidRPr="00715B33">
        <w:rPr>
          <w:rFonts w:asciiTheme="minorHAnsi" w:hAnsiTheme="minorHAnsi" w:cstheme="minorHAnsi"/>
          <w:b/>
          <w:bCs/>
        </w:rPr>
        <w:t>tbl_drivers</w:t>
      </w:r>
      <w:proofErr w:type="spellEnd"/>
    </w:p>
    <w:tbl>
      <w:tblPr>
        <w:tblStyle w:val="TableGrid"/>
        <w:tblW w:w="0" w:type="auto"/>
        <w:tblLook w:val="04A0" w:firstRow="1" w:lastRow="0" w:firstColumn="1" w:lastColumn="0" w:noHBand="0" w:noVBand="1"/>
      </w:tblPr>
      <w:tblGrid>
        <w:gridCol w:w="510"/>
        <w:gridCol w:w="1305"/>
        <w:gridCol w:w="1464"/>
        <w:gridCol w:w="1219"/>
        <w:gridCol w:w="2892"/>
        <w:gridCol w:w="1960"/>
      </w:tblGrid>
      <w:tr w:rsidR="00715B33" w:rsidRPr="00C12D0A" w14:paraId="028AD160" w14:textId="77777777" w:rsidTr="00EB212A">
        <w:tc>
          <w:tcPr>
            <w:tcW w:w="0" w:type="auto"/>
            <w:vAlign w:val="center"/>
          </w:tcPr>
          <w:p w14:paraId="0BBB77F8" w14:textId="77777777" w:rsidR="00715B33" w:rsidRDefault="00715B33" w:rsidP="00715B33">
            <w:pPr>
              <w:jc w:val="center"/>
              <w:rPr>
                <w:b/>
                <w:bCs/>
              </w:rPr>
            </w:pPr>
            <w:r>
              <w:rPr>
                <w:b/>
                <w:bCs/>
              </w:rPr>
              <w:t>No</w:t>
            </w:r>
          </w:p>
        </w:tc>
        <w:tc>
          <w:tcPr>
            <w:tcW w:w="0" w:type="auto"/>
            <w:vAlign w:val="center"/>
          </w:tcPr>
          <w:p w14:paraId="31F62A07" w14:textId="77777777" w:rsidR="00715B33" w:rsidRDefault="00715B33" w:rsidP="00715B33">
            <w:pPr>
              <w:jc w:val="center"/>
              <w:rPr>
                <w:b/>
                <w:bCs/>
              </w:rPr>
            </w:pPr>
            <w:r>
              <w:rPr>
                <w:b/>
                <w:bCs/>
              </w:rPr>
              <w:t>Fieldname</w:t>
            </w:r>
          </w:p>
        </w:tc>
        <w:tc>
          <w:tcPr>
            <w:tcW w:w="0" w:type="auto"/>
            <w:vAlign w:val="center"/>
          </w:tcPr>
          <w:p w14:paraId="4BB72C94" w14:textId="77777777" w:rsidR="00715B33" w:rsidRDefault="00715B33" w:rsidP="00715B33">
            <w:pPr>
              <w:jc w:val="center"/>
              <w:rPr>
                <w:b/>
                <w:bCs/>
              </w:rPr>
            </w:pPr>
            <w:r>
              <w:rPr>
                <w:b/>
                <w:bCs/>
              </w:rPr>
              <w:t>Datatype</w:t>
            </w:r>
          </w:p>
        </w:tc>
        <w:tc>
          <w:tcPr>
            <w:tcW w:w="0" w:type="auto"/>
            <w:vAlign w:val="center"/>
          </w:tcPr>
          <w:p w14:paraId="4D360208" w14:textId="77777777" w:rsidR="00715B33" w:rsidRDefault="00715B33" w:rsidP="00715B33">
            <w:pPr>
              <w:jc w:val="center"/>
              <w:rPr>
                <w:b/>
                <w:bCs/>
              </w:rPr>
            </w:pPr>
            <w:r>
              <w:rPr>
                <w:b/>
                <w:bCs/>
              </w:rPr>
              <w:t>Key</w:t>
            </w:r>
          </w:p>
        </w:tc>
        <w:tc>
          <w:tcPr>
            <w:tcW w:w="0" w:type="auto"/>
            <w:vAlign w:val="center"/>
          </w:tcPr>
          <w:p w14:paraId="2BF8C5B3" w14:textId="77777777" w:rsidR="00715B33" w:rsidRDefault="00715B33" w:rsidP="00715B33">
            <w:pPr>
              <w:jc w:val="center"/>
              <w:rPr>
                <w:b/>
                <w:bCs/>
              </w:rPr>
            </w:pPr>
            <w:r>
              <w:rPr>
                <w:b/>
                <w:bCs/>
              </w:rPr>
              <w:t>Constraints</w:t>
            </w:r>
          </w:p>
        </w:tc>
        <w:tc>
          <w:tcPr>
            <w:tcW w:w="0" w:type="auto"/>
            <w:vAlign w:val="center"/>
          </w:tcPr>
          <w:p w14:paraId="01C520E0" w14:textId="77777777" w:rsidR="00715B33" w:rsidRDefault="00715B33" w:rsidP="00715B33">
            <w:pPr>
              <w:jc w:val="center"/>
              <w:rPr>
                <w:b/>
                <w:bCs/>
              </w:rPr>
            </w:pPr>
            <w:r>
              <w:rPr>
                <w:b/>
                <w:bCs/>
              </w:rPr>
              <w:t>Description</w:t>
            </w:r>
          </w:p>
        </w:tc>
      </w:tr>
      <w:tr w:rsidR="00715B33" w:rsidRPr="00C12D0A" w14:paraId="73E648FE" w14:textId="77777777" w:rsidTr="00EB212A">
        <w:tc>
          <w:tcPr>
            <w:tcW w:w="0" w:type="auto"/>
            <w:vAlign w:val="center"/>
          </w:tcPr>
          <w:p w14:paraId="228EF27F" w14:textId="77777777" w:rsidR="00715B33" w:rsidRDefault="00715B33" w:rsidP="00715B33">
            <w:r>
              <w:t>1</w:t>
            </w:r>
          </w:p>
        </w:tc>
        <w:tc>
          <w:tcPr>
            <w:tcW w:w="0" w:type="auto"/>
            <w:vAlign w:val="center"/>
          </w:tcPr>
          <w:p w14:paraId="60F9B976" w14:textId="77777777" w:rsidR="00715B33" w:rsidRDefault="00715B33" w:rsidP="00715B33">
            <w:r>
              <w:t>id</w:t>
            </w:r>
          </w:p>
        </w:tc>
        <w:tc>
          <w:tcPr>
            <w:tcW w:w="0" w:type="auto"/>
            <w:vAlign w:val="center"/>
          </w:tcPr>
          <w:p w14:paraId="674CD96D" w14:textId="77777777" w:rsidR="00715B33" w:rsidRDefault="00715B33" w:rsidP="00715B33">
            <w:proofErr w:type="gramStart"/>
            <w:r>
              <w:t>int(</w:t>
            </w:r>
            <w:proofErr w:type="gramEnd"/>
            <w:r>
              <w:t>11)</w:t>
            </w:r>
          </w:p>
        </w:tc>
        <w:tc>
          <w:tcPr>
            <w:tcW w:w="0" w:type="auto"/>
            <w:vAlign w:val="center"/>
          </w:tcPr>
          <w:p w14:paraId="0A3E2A94" w14:textId="77777777" w:rsidR="00715B33" w:rsidRDefault="003279D0" w:rsidP="00715B33">
            <w:r>
              <w:t>PRIMARY</w:t>
            </w:r>
          </w:p>
        </w:tc>
        <w:tc>
          <w:tcPr>
            <w:tcW w:w="0" w:type="auto"/>
            <w:vAlign w:val="center"/>
          </w:tcPr>
          <w:p w14:paraId="0DF42C89" w14:textId="77777777" w:rsidR="00715B33" w:rsidRDefault="00715B33" w:rsidP="00715B33">
            <w:r>
              <w:t>NOT NULL, AUTO_INCREMENT</w:t>
            </w:r>
          </w:p>
        </w:tc>
        <w:tc>
          <w:tcPr>
            <w:tcW w:w="0" w:type="auto"/>
            <w:vAlign w:val="center"/>
          </w:tcPr>
          <w:p w14:paraId="6B5D4328" w14:textId="77777777" w:rsidR="00715B33" w:rsidRDefault="00715B33" w:rsidP="00715B33">
            <w:r>
              <w:t>Unique identifier for each driver</w:t>
            </w:r>
          </w:p>
        </w:tc>
      </w:tr>
      <w:tr w:rsidR="00715B33" w:rsidRPr="00C12D0A" w14:paraId="555C67F6" w14:textId="77777777" w:rsidTr="00EB212A">
        <w:tc>
          <w:tcPr>
            <w:tcW w:w="0" w:type="auto"/>
            <w:vAlign w:val="center"/>
          </w:tcPr>
          <w:p w14:paraId="648B3507" w14:textId="77777777" w:rsidR="00715B33" w:rsidRDefault="00715B33" w:rsidP="00715B33">
            <w:r>
              <w:t>2</w:t>
            </w:r>
          </w:p>
        </w:tc>
        <w:tc>
          <w:tcPr>
            <w:tcW w:w="0" w:type="auto"/>
            <w:vAlign w:val="center"/>
          </w:tcPr>
          <w:p w14:paraId="4B7E3804" w14:textId="77777777" w:rsidR="00715B33" w:rsidRDefault="00715B33" w:rsidP="00715B33">
            <w:r>
              <w:t>name</w:t>
            </w:r>
          </w:p>
        </w:tc>
        <w:tc>
          <w:tcPr>
            <w:tcW w:w="0" w:type="auto"/>
            <w:vAlign w:val="center"/>
          </w:tcPr>
          <w:p w14:paraId="4437CF90" w14:textId="77777777" w:rsidR="00715B33" w:rsidRDefault="00715B33" w:rsidP="00715B33">
            <w:proofErr w:type="gramStart"/>
            <w:r>
              <w:t>varchar(</w:t>
            </w:r>
            <w:proofErr w:type="gramEnd"/>
            <w:r>
              <w:t>30)</w:t>
            </w:r>
          </w:p>
        </w:tc>
        <w:tc>
          <w:tcPr>
            <w:tcW w:w="0" w:type="auto"/>
            <w:vAlign w:val="center"/>
          </w:tcPr>
          <w:p w14:paraId="2C22A68C" w14:textId="77777777" w:rsidR="00715B33" w:rsidRDefault="00715B33" w:rsidP="00715B33"/>
        </w:tc>
        <w:tc>
          <w:tcPr>
            <w:tcW w:w="0" w:type="auto"/>
            <w:vAlign w:val="center"/>
          </w:tcPr>
          <w:p w14:paraId="485C1D87" w14:textId="77777777" w:rsidR="00715B33" w:rsidRDefault="00715B33" w:rsidP="00715B33">
            <w:pPr>
              <w:rPr>
                <w:sz w:val="20"/>
                <w:szCs w:val="20"/>
              </w:rPr>
            </w:pPr>
          </w:p>
        </w:tc>
        <w:tc>
          <w:tcPr>
            <w:tcW w:w="0" w:type="auto"/>
            <w:vAlign w:val="center"/>
          </w:tcPr>
          <w:p w14:paraId="10E5A7A0" w14:textId="77777777" w:rsidR="00715B33" w:rsidRDefault="00715B33" w:rsidP="00715B33">
            <w:pPr>
              <w:rPr>
                <w:sz w:val="24"/>
                <w:szCs w:val="24"/>
              </w:rPr>
            </w:pPr>
            <w:r>
              <w:t>Driver's name</w:t>
            </w:r>
          </w:p>
        </w:tc>
      </w:tr>
      <w:tr w:rsidR="00715B33" w:rsidRPr="00C12D0A" w14:paraId="6FB4C17A" w14:textId="77777777" w:rsidTr="00EB212A">
        <w:tc>
          <w:tcPr>
            <w:tcW w:w="0" w:type="auto"/>
            <w:vAlign w:val="center"/>
          </w:tcPr>
          <w:p w14:paraId="550D231B" w14:textId="77777777" w:rsidR="00715B33" w:rsidRDefault="00715B33" w:rsidP="00715B33">
            <w:r>
              <w:t>3</w:t>
            </w:r>
          </w:p>
        </w:tc>
        <w:tc>
          <w:tcPr>
            <w:tcW w:w="0" w:type="auto"/>
            <w:vAlign w:val="center"/>
          </w:tcPr>
          <w:p w14:paraId="74089B5F" w14:textId="77777777" w:rsidR="00715B33" w:rsidRDefault="00715B33" w:rsidP="00715B33">
            <w:r>
              <w:t>contact</w:t>
            </w:r>
          </w:p>
        </w:tc>
        <w:tc>
          <w:tcPr>
            <w:tcW w:w="0" w:type="auto"/>
            <w:vAlign w:val="center"/>
          </w:tcPr>
          <w:p w14:paraId="093D802E" w14:textId="77777777" w:rsidR="00715B33" w:rsidRDefault="00715B33" w:rsidP="00715B33">
            <w:proofErr w:type="gramStart"/>
            <w:r>
              <w:t>varchar(</w:t>
            </w:r>
            <w:proofErr w:type="gramEnd"/>
            <w:r>
              <w:t>30)</w:t>
            </w:r>
          </w:p>
        </w:tc>
        <w:tc>
          <w:tcPr>
            <w:tcW w:w="0" w:type="auto"/>
            <w:vAlign w:val="center"/>
          </w:tcPr>
          <w:p w14:paraId="176B1125" w14:textId="77777777" w:rsidR="00715B33" w:rsidRDefault="00715B33" w:rsidP="00715B33"/>
        </w:tc>
        <w:tc>
          <w:tcPr>
            <w:tcW w:w="0" w:type="auto"/>
            <w:vAlign w:val="center"/>
          </w:tcPr>
          <w:p w14:paraId="017D8745" w14:textId="77777777" w:rsidR="00715B33" w:rsidRDefault="00715B33" w:rsidP="00715B33">
            <w:pPr>
              <w:rPr>
                <w:sz w:val="20"/>
                <w:szCs w:val="20"/>
              </w:rPr>
            </w:pPr>
          </w:p>
        </w:tc>
        <w:tc>
          <w:tcPr>
            <w:tcW w:w="0" w:type="auto"/>
            <w:vAlign w:val="center"/>
          </w:tcPr>
          <w:p w14:paraId="47BB18D7" w14:textId="77777777" w:rsidR="00715B33" w:rsidRDefault="00715B33" w:rsidP="00715B33">
            <w:pPr>
              <w:rPr>
                <w:sz w:val="24"/>
                <w:szCs w:val="24"/>
              </w:rPr>
            </w:pPr>
            <w:r>
              <w:t>Driver's contact number</w:t>
            </w:r>
          </w:p>
        </w:tc>
      </w:tr>
      <w:tr w:rsidR="00715B33" w:rsidRPr="00C12D0A" w14:paraId="09865C91" w14:textId="77777777" w:rsidTr="00EB212A">
        <w:tc>
          <w:tcPr>
            <w:tcW w:w="0" w:type="auto"/>
            <w:vAlign w:val="center"/>
          </w:tcPr>
          <w:p w14:paraId="046F54AB" w14:textId="77777777" w:rsidR="00715B33" w:rsidRDefault="00715B33" w:rsidP="00715B33">
            <w:r>
              <w:t>4</w:t>
            </w:r>
          </w:p>
        </w:tc>
        <w:tc>
          <w:tcPr>
            <w:tcW w:w="0" w:type="auto"/>
            <w:vAlign w:val="center"/>
          </w:tcPr>
          <w:p w14:paraId="3E0FD49A" w14:textId="77777777" w:rsidR="00715B33" w:rsidRDefault="00715B33" w:rsidP="00715B33">
            <w:r>
              <w:t>license</w:t>
            </w:r>
          </w:p>
        </w:tc>
        <w:tc>
          <w:tcPr>
            <w:tcW w:w="0" w:type="auto"/>
            <w:vAlign w:val="center"/>
          </w:tcPr>
          <w:p w14:paraId="005BDF6E" w14:textId="77777777" w:rsidR="00715B33" w:rsidRDefault="00715B33" w:rsidP="00715B33">
            <w:proofErr w:type="gramStart"/>
            <w:r>
              <w:t>varchar(</w:t>
            </w:r>
            <w:proofErr w:type="gramEnd"/>
            <w:r>
              <w:t>100)</w:t>
            </w:r>
          </w:p>
        </w:tc>
        <w:tc>
          <w:tcPr>
            <w:tcW w:w="0" w:type="auto"/>
            <w:vAlign w:val="center"/>
          </w:tcPr>
          <w:p w14:paraId="5F973D60" w14:textId="77777777" w:rsidR="00715B33" w:rsidRDefault="00715B33" w:rsidP="00715B33"/>
        </w:tc>
        <w:tc>
          <w:tcPr>
            <w:tcW w:w="0" w:type="auto"/>
            <w:vAlign w:val="center"/>
          </w:tcPr>
          <w:p w14:paraId="481A717B" w14:textId="77777777" w:rsidR="00715B33" w:rsidRDefault="00715B33" w:rsidP="00715B33">
            <w:pPr>
              <w:rPr>
                <w:sz w:val="20"/>
                <w:szCs w:val="20"/>
              </w:rPr>
            </w:pPr>
          </w:p>
        </w:tc>
        <w:tc>
          <w:tcPr>
            <w:tcW w:w="0" w:type="auto"/>
            <w:vAlign w:val="center"/>
          </w:tcPr>
          <w:p w14:paraId="3980493C" w14:textId="77777777" w:rsidR="00715B33" w:rsidRDefault="00715B33" w:rsidP="00715B33">
            <w:pPr>
              <w:rPr>
                <w:sz w:val="24"/>
                <w:szCs w:val="24"/>
              </w:rPr>
            </w:pPr>
            <w:r>
              <w:t>Driver's license number</w:t>
            </w:r>
          </w:p>
        </w:tc>
      </w:tr>
      <w:tr w:rsidR="00715B33" w:rsidRPr="00C12D0A" w14:paraId="1CC6FEFF" w14:textId="77777777" w:rsidTr="00EB212A">
        <w:tc>
          <w:tcPr>
            <w:tcW w:w="0" w:type="auto"/>
            <w:vAlign w:val="center"/>
          </w:tcPr>
          <w:p w14:paraId="0299CB05" w14:textId="77777777" w:rsidR="00715B33" w:rsidRDefault="00715B33" w:rsidP="00715B33">
            <w:r>
              <w:t>5</w:t>
            </w:r>
          </w:p>
        </w:tc>
        <w:tc>
          <w:tcPr>
            <w:tcW w:w="0" w:type="auto"/>
            <w:vAlign w:val="center"/>
          </w:tcPr>
          <w:p w14:paraId="610E35F6" w14:textId="77777777" w:rsidR="00715B33" w:rsidRDefault="00715B33" w:rsidP="00715B33">
            <w:proofErr w:type="spellStart"/>
            <w:r>
              <w:t>onCreated</w:t>
            </w:r>
            <w:proofErr w:type="spellEnd"/>
          </w:p>
        </w:tc>
        <w:tc>
          <w:tcPr>
            <w:tcW w:w="0" w:type="auto"/>
            <w:vAlign w:val="center"/>
          </w:tcPr>
          <w:p w14:paraId="79391295" w14:textId="77777777" w:rsidR="00715B33" w:rsidRDefault="00715B33" w:rsidP="00715B33">
            <w:r>
              <w:t>timestamp</w:t>
            </w:r>
          </w:p>
        </w:tc>
        <w:tc>
          <w:tcPr>
            <w:tcW w:w="0" w:type="auto"/>
            <w:vAlign w:val="center"/>
          </w:tcPr>
          <w:p w14:paraId="1D8AC469" w14:textId="77777777" w:rsidR="00715B33" w:rsidRDefault="00715B33" w:rsidP="00715B33"/>
        </w:tc>
        <w:tc>
          <w:tcPr>
            <w:tcW w:w="0" w:type="auto"/>
            <w:vAlign w:val="center"/>
          </w:tcPr>
          <w:p w14:paraId="6F9DA15F" w14:textId="77777777" w:rsidR="00715B33" w:rsidRDefault="00715B33" w:rsidP="00715B33">
            <w:pPr>
              <w:rPr>
                <w:sz w:val="24"/>
                <w:szCs w:val="24"/>
              </w:rPr>
            </w:pPr>
            <w:r>
              <w:t xml:space="preserve">NOT NULL, DEFAULT </w:t>
            </w:r>
            <w:proofErr w:type="spellStart"/>
            <w:r>
              <w:t>current_</w:t>
            </w:r>
            <w:proofErr w:type="gramStart"/>
            <w:r>
              <w:t>timestamp</w:t>
            </w:r>
            <w:proofErr w:type="spellEnd"/>
            <w:r>
              <w:t>(</w:t>
            </w:r>
            <w:proofErr w:type="gramEnd"/>
            <w:r>
              <w:t>)</w:t>
            </w:r>
          </w:p>
        </w:tc>
        <w:tc>
          <w:tcPr>
            <w:tcW w:w="0" w:type="auto"/>
            <w:vAlign w:val="center"/>
          </w:tcPr>
          <w:p w14:paraId="0D44A051" w14:textId="77777777" w:rsidR="00715B33" w:rsidRDefault="00715B33" w:rsidP="00715B33">
            <w:r>
              <w:t>Timestamp of record creation</w:t>
            </w:r>
          </w:p>
        </w:tc>
      </w:tr>
    </w:tbl>
    <w:p w14:paraId="19313FA0" w14:textId="77777777" w:rsidR="00C12D0A" w:rsidRPr="00C12D0A" w:rsidRDefault="00C12D0A" w:rsidP="00C12D0A">
      <w:pPr>
        <w:pStyle w:val="Heading3"/>
        <w:rPr>
          <w:rFonts w:asciiTheme="minorHAnsi" w:hAnsiTheme="minorHAnsi" w:cstheme="minorHAnsi"/>
          <w:b/>
          <w:bCs/>
          <w:color w:val="404040" w:themeColor="text1" w:themeTint="BF"/>
        </w:rPr>
      </w:pPr>
    </w:p>
    <w:p w14:paraId="11629F71" w14:textId="77777777" w:rsidR="00C12D0A" w:rsidRPr="00C12D0A" w:rsidRDefault="00C12D0A" w:rsidP="00C12D0A">
      <w:pPr>
        <w:pStyle w:val="Heading3"/>
        <w:rPr>
          <w:rFonts w:asciiTheme="minorHAnsi" w:hAnsiTheme="minorHAnsi" w:cstheme="minorHAnsi"/>
          <w:b/>
          <w:bCs/>
          <w:color w:val="404040" w:themeColor="text1" w:themeTint="BF"/>
        </w:rPr>
      </w:pPr>
      <w:r w:rsidRPr="00C12D0A">
        <w:rPr>
          <w:rFonts w:asciiTheme="minorHAnsi" w:hAnsiTheme="minorHAnsi" w:cstheme="minorHAnsi"/>
          <w:b/>
          <w:bCs/>
          <w:color w:val="404040" w:themeColor="text1" w:themeTint="BF"/>
        </w:rPr>
        <w:t>2.</w:t>
      </w:r>
      <w:r w:rsidR="00715B33" w:rsidRPr="00715B33">
        <w:t xml:space="preserve"> </w:t>
      </w:r>
      <w:proofErr w:type="spellStart"/>
      <w:r w:rsidR="00715B33" w:rsidRPr="00715B33">
        <w:rPr>
          <w:rFonts w:asciiTheme="minorHAnsi" w:hAnsiTheme="minorHAnsi" w:cstheme="minorHAnsi"/>
          <w:b/>
          <w:bCs/>
          <w:color w:val="404040" w:themeColor="text1" w:themeTint="BF"/>
        </w:rPr>
        <w:t>tbl_fitness</w:t>
      </w:r>
      <w:proofErr w:type="spellEnd"/>
    </w:p>
    <w:p w14:paraId="0F8B5C04" w14:textId="77777777" w:rsidR="00C12D0A" w:rsidRPr="00C12D0A" w:rsidRDefault="00C12D0A" w:rsidP="00C12D0A">
      <w:pPr>
        <w:rPr>
          <w:rFonts w:cstheme="minorHAnsi"/>
        </w:rPr>
      </w:pPr>
    </w:p>
    <w:tbl>
      <w:tblPr>
        <w:tblStyle w:val="TableGrid"/>
        <w:tblW w:w="9351" w:type="dxa"/>
        <w:tblLook w:val="04A0" w:firstRow="1" w:lastRow="0" w:firstColumn="1" w:lastColumn="0" w:noHBand="0" w:noVBand="1"/>
      </w:tblPr>
      <w:tblGrid>
        <w:gridCol w:w="510"/>
        <w:gridCol w:w="1450"/>
        <w:gridCol w:w="1464"/>
        <w:gridCol w:w="1219"/>
        <w:gridCol w:w="2544"/>
        <w:gridCol w:w="2164"/>
      </w:tblGrid>
      <w:tr w:rsidR="00715B33" w:rsidRPr="00C12D0A" w14:paraId="57AF0FFC" w14:textId="77777777" w:rsidTr="00F80C54">
        <w:tc>
          <w:tcPr>
            <w:tcW w:w="0" w:type="auto"/>
            <w:vAlign w:val="center"/>
          </w:tcPr>
          <w:p w14:paraId="7055AE23" w14:textId="77777777" w:rsidR="00715B33" w:rsidRDefault="00715B33" w:rsidP="00715B33">
            <w:pPr>
              <w:jc w:val="center"/>
              <w:rPr>
                <w:b/>
                <w:bCs/>
              </w:rPr>
            </w:pPr>
            <w:r>
              <w:rPr>
                <w:b/>
                <w:bCs/>
              </w:rPr>
              <w:t>No</w:t>
            </w:r>
          </w:p>
        </w:tc>
        <w:tc>
          <w:tcPr>
            <w:tcW w:w="1470" w:type="dxa"/>
            <w:vAlign w:val="center"/>
          </w:tcPr>
          <w:p w14:paraId="220666C2" w14:textId="77777777" w:rsidR="00715B33" w:rsidRDefault="00715B33" w:rsidP="00715B33">
            <w:pPr>
              <w:jc w:val="center"/>
              <w:rPr>
                <w:b/>
                <w:bCs/>
              </w:rPr>
            </w:pPr>
            <w:r>
              <w:rPr>
                <w:b/>
                <w:bCs/>
              </w:rPr>
              <w:t>Fieldname</w:t>
            </w:r>
          </w:p>
        </w:tc>
        <w:tc>
          <w:tcPr>
            <w:tcW w:w="1413" w:type="dxa"/>
            <w:vAlign w:val="center"/>
          </w:tcPr>
          <w:p w14:paraId="6AA0E5A2" w14:textId="77777777" w:rsidR="00715B33" w:rsidRDefault="00715B33" w:rsidP="00715B33">
            <w:pPr>
              <w:jc w:val="center"/>
              <w:rPr>
                <w:b/>
                <w:bCs/>
              </w:rPr>
            </w:pPr>
            <w:r>
              <w:rPr>
                <w:b/>
                <w:bCs/>
              </w:rPr>
              <w:t>Datatype</w:t>
            </w:r>
          </w:p>
        </w:tc>
        <w:tc>
          <w:tcPr>
            <w:tcW w:w="1138" w:type="dxa"/>
            <w:vAlign w:val="center"/>
          </w:tcPr>
          <w:p w14:paraId="39966ACB" w14:textId="77777777" w:rsidR="00715B33" w:rsidRDefault="00715B33" w:rsidP="00715B33">
            <w:pPr>
              <w:jc w:val="center"/>
              <w:rPr>
                <w:b/>
                <w:bCs/>
              </w:rPr>
            </w:pPr>
            <w:r>
              <w:rPr>
                <w:b/>
                <w:bCs/>
              </w:rPr>
              <w:t>Key</w:t>
            </w:r>
          </w:p>
        </w:tc>
        <w:tc>
          <w:tcPr>
            <w:tcW w:w="2552" w:type="dxa"/>
            <w:vAlign w:val="center"/>
          </w:tcPr>
          <w:p w14:paraId="5A8BB9A6" w14:textId="77777777" w:rsidR="00715B33" w:rsidRDefault="00715B33" w:rsidP="00715B33">
            <w:pPr>
              <w:jc w:val="center"/>
              <w:rPr>
                <w:b/>
                <w:bCs/>
              </w:rPr>
            </w:pPr>
            <w:r>
              <w:rPr>
                <w:b/>
                <w:bCs/>
              </w:rPr>
              <w:t>Constraints</w:t>
            </w:r>
          </w:p>
        </w:tc>
        <w:tc>
          <w:tcPr>
            <w:tcW w:w="2268" w:type="dxa"/>
            <w:vAlign w:val="center"/>
          </w:tcPr>
          <w:p w14:paraId="3D5DEF38" w14:textId="77777777" w:rsidR="00715B33" w:rsidRDefault="00715B33" w:rsidP="00715B33">
            <w:pPr>
              <w:jc w:val="center"/>
              <w:rPr>
                <w:b/>
                <w:bCs/>
              </w:rPr>
            </w:pPr>
            <w:r>
              <w:rPr>
                <w:b/>
                <w:bCs/>
              </w:rPr>
              <w:t>Description</w:t>
            </w:r>
          </w:p>
        </w:tc>
      </w:tr>
      <w:tr w:rsidR="00715B33" w:rsidRPr="00C12D0A" w14:paraId="05C01FDD" w14:textId="77777777" w:rsidTr="00F80C54">
        <w:tc>
          <w:tcPr>
            <w:tcW w:w="0" w:type="auto"/>
            <w:vAlign w:val="center"/>
          </w:tcPr>
          <w:p w14:paraId="72050BD0" w14:textId="77777777" w:rsidR="00715B33" w:rsidRDefault="00715B33" w:rsidP="00715B33">
            <w:r>
              <w:t>1</w:t>
            </w:r>
          </w:p>
        </w:tc>
        <w:tc>
          <w:tcPr>
            <w:tcW w:w="1470" w:type="dxa"/>
            <w:vAlign w:val="center"/>
          </w:tcPr>
          <w:p w14:paraId="46A31F87" w14:textId="77777777" w:rsidR="00715B33" w:rsidRDefault="00715B33" w:rsidP="00715B33">
            <w:r>
              <w:t>id</w:t>
            </w:r>
          </w:p>
        </w:tc>
        <w:tc>
          <w:tcPr>
            <w:tcW w:w="1413" w:type="dxa"/>
            <w:vAlign w:val="center"/>
          </w:tcPr>
          <w:p w14:paraId="7AFD4658" w14:textId="77777777" w:rsidR="00715B33" w:rsidRDefault="00715B33" w:rsidP="00715B33">
            <w:proofErr w:type="gramStart"/>
            <w:r>
              <w:t>int(</w:t>
            </w:r>
            <w:proofErr w:type="gramEnd"/>
            <w:r>
              <w:t>11)</w:t>
            </w:r>
          </w:p>
        </w:tc>
        <w:tc>
          <w:tcPr>
            <w:tcW w:w="1138" w:type="dxa"/>
            <w:vAlign w:val="center"/>
          </w:tcPr>
          <w:p w14:paraId="6180A909" w14:textId="77777777" w:rsidR="00715B33" w:rsidRDefault="003279D0" w:rsidP="00715B33">
            <w:r>
              <w:t>PRIMARY</w:t>
            </w:r>
          </w:p>
        </w:tc>
        <w:tc>
          <w:tcPr>
            <w:tcW w:w="2552" w:type="dxa"/>
            <w:vAlign w:val="center"/>
          </w:tcPr>
          <w:p w14:paraId="1FE19CE8" w14:textId="77777777" w:rsidR="00715B33" w:rsidRDefault="00715B33" w:rsidP="00715B33">
            <w:r>
              <w:t>NOT NULL, AUTO_INCREMENT</w:t>
            </w:r>
          </w:p>
        </w:tc>
        <w:tc>
          <w:tcPr>
            <w:tcW w:w="2268" w:type="dxa"/>
            <w:vAlign w:val="center"/>
          </w:tcPr>
          <w:p w14:paraId="2D4D3391" w14:textId="77777777" w:rsidR="00715B33" w:rsidRDefault="00715B33" w:rsidP="00715B33">
            <w:r>
              <w:t>Unique identifier for each fitness record</w:t>
            </w:r>
          </w:p>
        </w:tc>
      </w:tr>
      <w:tr w:rsidR="00715B33" w:rsidRPr="00C12D0A" w14:paraId="02BD58C7" w14:textId="77777777" w:rsidTr="00F80C54">
        <w:tc>
          <w:tcPr>
            <w:tcW w:w="0" w:type="auto"/>
            <w:vAlign w:val="center"/>
          </w:tcPr>
          <w:p w14:paraId="36932120" w14:textId="77777777" w:rsidR="00715B33" w:rsidRDefault="00715B33" w:rsidP="00715B33">
            <w:r>
              <w:t>2</w:t>
            </w:r>
          </w:p>
        </w:tc>
        <w:tc>
          <w:tcPr>
            <w:tcW w:w="1470" w:type="dxa"/>
            <w:vAlign w:val="center"/>
          </w:tcPr>
          <w:p w14:paraId="456A992C" w14:textId="77777777" w:rsidR="00715B33" w:rsidRDefault="00CA0DFC" w:rsidP="00715B33">
            <w:r>
              <w:t xml:space="preserve">vehicle </w:t>
            </w:r>
            <w:r w:rsidR="00715B33">
              <w:t>_id</w:t>
            </w:r>
          </w:p>
        </w:tc>
        <w:tc>
          <w:tcPr>
            <w:tcW w:w="1413" w:type="dxa"/>
            <w:vAlign w:val="center"/>
          </w:tcPr>
          <w:p w14:paraId="258310F1" w14:textId="77777777" w:rsidR="00715B33" w:rsidRDefault="00715B33" w:rsidP="00715B33">
            <w:proofErr w:type="gramStart"/>
            <w:r>
              <w:t>varchar(</w:t>
            </w:r>
            <w:proofErr w:type="gramEnd"/>
            <w:r>
              <w:t>30)</w:t>
            </w:r>
          </w:p>
        </w:tc>
        <w:tc>
          <w:tcPr>
            <w:tcW w:w="1138" w:type="dxa"/>
            <w:vAlign w:val="center"/>
          </w:tcPr>
          <w:p w14:paraId="302DACDE" w14:textId="77777777" w:rsidR="00715B33" w:rsidRDefault="00CA0DFC" w:rsidP="00715B33">
            <w:r w:rsidRPr="00CA0DFC">
              <w:t>Foreign</w:t>
            </w:r>
          </w:p>
        </w:tc>
        <w:tc>
          <w:tcPr>
            <w:tcW w:w="2552" w:type="dxa"/>
            <w:vAlign w:val="center"/>
          </w:tcPr>
          <w:p w14:paraId="634D86C8" w14:textId="77777777" w:rsidR="00715B33" w:rsidRDefault="00CA0DFC" w:rsidP="00715B33">
            <w:pPr>
              <w:rPr>
                <w:sz w:val="20"/>
                <w:szCs w:val="20"/>
              </w:rPr>
            </w:pPr>
            <w:r w:rsidRPr="00CA0DFC">
              <w:t>NOT NULL, FOREIGN KEY (</w:t>
            </w:r>
            <w:proofErr w:type="spellStart"/>
            <w:r w:rsidRPr="00CA0DFC">
              <w:t>vehicle_id</w:t>
            </w:r>
            <w:proofErr w:type="spellEnd"/>
            <w:r w:rsidRPr="00CA0DFC">
              <w:t xml:space="preserve">) REFERENCES </w:t>
            </w:r>
            <w:proofErr w:type="spellStart"/>
            <w:r w:rsidRPr="00CA0DFC">
              <w:t>tbl_vehicles</w:t>
            </w:r>
            <w:proofErr w:type="spellEnd"/>
            <w:r w:rsidRPr="00CA0DFC">
              <w:t>(</w:t>
            </w:r>
            <w:proofErr w:type="spellStart"/>
            <w:r w:rsidRPr="00CA0DFC">
              <w:t>vehicle_id</w:t>
            </w:r>
            <w:proofErr w:type="spellEnd"/>
            <w:r w:rsidRPr="00CA0DFC">
              <w:t>)</w:t>
            </w:r>
          </w:p>
        </w:tc>
        <w:tc>
          <w:tcPr>
            <w:tcW w:w="2268" w:type="dxa"/>
            <w:vAlign w:val="center"/>
          </w:tcPr>
          <w:p w14:paraId="30388119" w14:textId="77777777" w:rsidR="00715B33" w:rsidRDefault="00715B33" w:rsidP="00715B33">
            <w:pPr>
              <w:rPr>
                <w:sz w:val="24"/>
                <w:szCs w:val="24"/>
              </w:rPr>
            </w:pPr>
            <w:r>
              <w:t>Vehicle registration number</w:t>
            </w:r>
          </w:p>
        </w:tc>
      </w:tr>
      <w:tr w:rsidR="00715B33" w:rsidRPr="00C12D0A" w14:paraId="30EF30F6" w14:textId="77777777" w:rsidTr="00F80C54">
        <w:tc>
          <w:tcPr>
            <w:tcW w:w="0" w:type="auto"/>
            <w:vAlign w:val="center"/>
          </w:tcPr>
          <w:p w14:paraId="350382B7" w14:textId="77777777" w:rsidR="00715B33" w:rsidRDefault="00715B33" w:rsidP="00715B33">
            <w:r>
              <w:t>3</w:t>
            </w:r>
          </w:p>
        </w:tc>
        <w:tc>
          <w:tcPr>
            <w:tcW w:w="1470" w:type="dxa"/>
            <w:vAlign w:val="center"/>
          </w:tcPr>
          <w:p w14:paraId="62BA77B4" w14:textId="77777777" w:rsidR="00715B33" w:rsidRDefault="00715B33" w:rsidP="00715B33">
            <w:proofErr w:type="spellStart"/>
            <w:r>
              <w:t>exp_date</w:t>
            </w:r>
            <w:proofErr w:type="spellEnd"/>
          </w:p>
        </w:tc>
        <w:tc>
          <w:tcPr>
            <w:tcW w:w="1413" w:type="dxa"/>
            <w:vAlign w:val="center"/>
          </w:tcPr>
          <w:p w14:paraId="268F2157" w14:textId="77777777" w:rsidR="00715B33" w:rsidRDefault="00715B33" w:rsidP="00715B33">
            <w:r>
              <w:t>date</w:t>
            </w:r>
          </w:p>
        </w:tc>
        <w:tc>
          <w:tcPr>
            <w:tcW w:w="1138" w:type="dxa"/>
            <w:vAlign w:val="center"/>
          </w:tcPr>
          <w:p w14:paraId="5BFEBE20" w14:textId="77777777" w:rsidR="00715B33" w:rsidRDefault="00715B33" w:rsidP="00715B33"/>
        </w:tc>
        <w:tc>
          <w:tcPr>
            <w:tcW w:w="2552" w:type="dxa"/>
            <w:vAlign w:val="center"/>
          </w:tcPr>
          <w:p w14:paraId="56D0C251" w14:textId="77777777" w:rsidR="00715B33" w:rsidRDefault="00715B33" w:rsidP="00715B33">
            <w:pPr>
              <w:rPr>
                <w:sz w:val="20"/>
                <w:szCs w:val="20"/>
              </w:rPr>
            </w:pPr>
          </w:p>
        </w:tc>
        <w:tc>
          <w:tcPr>
            <w:tcW w:w="2268" w:type="dxa"/>
            <w:vAlign w:val="center"/>
          </w:tcPr>
          <w:p w14:paraId="21BB7E76" w14:textId="77777777" w:rsidR="00715B33" w:rsidRDefault="00715B33" w:rsidP="00715B33">
            <w:pPr>
              <w:rPr>
                <w:sz w:val="24"/>
                <w:szCs w:val="24"/>
              </w:rPr>
            </w:pPr>
            <w:r>
              <w:t>Expiration date of fitness certificate</w:t>
            </w:r>
          </w:p>
        </w:tc>
      </w:tr>
      <w:tr w:rsidR="00715B33" w:rsidRPr="00C12D0A" w14:paraId="03992691" w14:textId="77777777" w:rsidTr="00F80C54">
        <w:tc>
          <w:tcPr>
            <w:tcW w:w="0" w:type="auto"/>
            <w:vAlign w:val="center"/>
          </w:tcPr>
          <w:p w14:paraId="63361AC4" w14:textId="77777777" w:rsidR="00715B33" w:rsidRDefault="00715B33" w:rsidP="00715B33">
            <w:r>
              <w:t>4</w:t>
            </w:r>
          </w:p>
        </w:tc>
        <w:tc>
          <w:tcPr>
            <w:tcW w:w="1470" w:type="dxa"/>
            <w:vAlign w:val="center"/>
          </w:tcPr>
          <w:p w14:paraId="2DADC365" w14:textId="77777777" w:rsidR="00715B33" w:rsidRDefault="00715B33" w:rsidP="00715B33">
            <w:r>
              <w:t>documents</w:t>
            </w:r>
          </w:p>
        </w:tc>
        <w:tc>
          <w:tcPr>
            <w:tcW w:w="1413" w:type="dxa"/>
            <w:vAlign w:val="center"/>
          </w:tcPr>
          <w:p w14:paraId="7E2DCCA2" w14:textId="77777777" w:rsidR="00715B33" w:rsidRDefault="00715B33" w:rsidP="00715B33">
            <w:proofErr w:type="gramStart"/>
            <w:r>
              <w:t>varchar(</w:t>
            </w:r>
            <w:proofErr w:type="gramEnd"/>
            <w:r>
              <w:t>300)</w:t>
            </w:r>
          </w:p>
        </w:tc>
        <w:tc>
          <w:tcPr>
            <w:tcW w:w="1138" w:type="dxa"/>
            <w:vAlign w:val="center"/>
          </w:tcPr>
          <w:p w14:paraId="3E1065FA" w14:textId="77777777" w:rsidR="00715B33" w:rsidRDefault="00715B33" w:rsidP="00715B33"/>
        </w:tc>
        <w:tc>
          <w:tcPr>
            <w:tcW w:w="2552" w:type="dxa"/>
            <w:vAlign w:val="center"/>
          </w:tcPr>
          <w:p w14:paraId="1624FCDE" w14:textId="77777777" w:rsidR="00715B33" w:rsidRDefault="00715B33" w:rsidP="00715B33">
            <w:pPr>
              <w:rPr>
                <w:sz w:val="20"/>
                <w:szCs w:val="20"/>
              </w:rPr>
            </w:pPr>
          </w:p>
        </w:tc>
        <w:tc>
          <w:tcPr>
            <w:tcW w:w="2268" w:type="dxa"/>
            <w:vAlign w:val="center"/>
          </w:tcPr>
          <w:p w14:paraId="24058A58" w14:textId="77777777" w:rsidR="00715B33" w:rsidRDefault="00715B33" w:rsidP="00715B33">
            <w:pPr>
              <w:rPr>
                <w:sz w:val="24"/>
                <w:szCs w:val="24"/>
              </w:rPr>
            </w:pPr>
            <w:r>
              <w:t>URL to fitness documents</w:t>
            </w:r>
          </w:p>
        </w:tc>
      </w:tr>
      <w:tr w:rsidR="00715B33" w:rsidRPr="00C12D0A" w14:paraId="6082C7A8" w14:textId="77777777" w:rsidTr="00F80C54">
        <w:tc>
          <w:tcPr>
            <w:tcW w:w="0" w:type="auto"/>
            <w:vAlign w:val="center"/>
          </w:tcPr>
          <w:p w14:paraId="25693EED" w14:textId="77777777" w:rsidR="00715B33" w:rsidRDefault="00715B33" w:rsidP="00715B33">
            <w:r>
              <w:t>5</w:t>
            </w:r>
          </w:p>
        </w:tc>
        <w:tc>
          <w:tcPr>
            <w:tcW w:w="1470" w:type="dxa"/>
            <w:vAlign w:val="center"/>
          </w:tcPr>
          <w:p w14:paraId="519FD10E" w14:textId="77777777" w:rsidR="00715B33" w:rsidRDefault="00715B33" w:rsidP="00715B33">
            <w:proofErr w:type="spellStart"/>
            <w:r>
              <w:t>onCreated</w:t>
            </w:r>
            <w:proofErr w:type="spellEnd"/>
          </w:p>
        </w:tc>
        <w:tc>
          <w:tcPr>
            <w:tcW w:w="1413" w:type="dxa"/>
            <w:vAlign w:val="center"/>
          </w:tcPr>
          <w:p w14:paraId="7B23E072" w14:textId="77777777" w:rsidR="00715B33" w:rsidRDefault="00715B33" w:rsidP="00715B33">
            <w:r>
              <w:t>timestamp</w:t>
            </w:r>
          </w:p>
        </w:tc>
        <w:tc>
          <w:tcPr>
            <w:tcW w:w="1138" w:type="dxa"/>
            <w:vAlign w:val="center"/>
          </w:tcPr>
          <w:p w14:paraId="2A6677DE" w14:textId="77777777" w:rsidR="00715B33" w:rsidRDefault="00715B33" w:rsidP="00715B33"/>
        </w:tc>
        <w:tc>
          <w:tcPr>
            <w:tcW w:w="2552" w:type="dxa"/>
            <w:vAlign w:val="center"/>
          </w:tcPr>
          <w:p w14:paraId="38113C44" w14:textId="77777777" w:rsidR="00715B33" w:rsidRDefault="00715B33" w:rsidP="00715B33">
            <w:pPr>
              <w:rPr>
                <w:sz w:val="24"/>
                <w:szCs w:val="24"/>
              </w:rPr>
            </w:pPr>
            <w:r>
              <w:t xml:space="preserve">NOT NULL, DEFAULT </w:t>
            </w:r>
            <w:proofErr w:type="spellStart"/>
            <w:r>
              <w:t>current_</w:t>
            </w:r>
            <w:proofErr w:type="gramStart"/>
            <w:r>
              <w:t>timestamp</w:t>
            </w:r>
            <w:proofErr w:type="spellEnd"/>
            <w:r>
              <w:t>(</w:t>
            </w:r>
            <w:proofErr w:type="gramEnd"/>
            <w:r>
              <w:t>)</w:t>
            </w:r>
          </w:p>
        </w:tc>
        <w:tc>
          <w:tcPr>
            <w:tcW w:w="2268" w:type="dxa"/>
            <w:vAlign w:val="center"/>
          </w:tcPr>
          <w:p w14:paraId="0841D486" w14:textId="77777777" w:rsidR="00715B33" w:rsidRDefault="00715B33" w:rsidP="00715B33">
            <w:r>
              <w:t>Timestamp of record creation</w:t>
            </w:r>
          </w:p>
        </w:tc>
      </w:tr>
    </w:tbl>
    <w:p w14:paraId="143273F7" w14:textId="77777777" w:rsidR="00C12D0A" w:rsidRDefault="00C12D0A" w:rsidP="00C12D0A">
      <w:pPr>
        <w:rPr>
          <w:rFonts w:cstheme="minorHAnsi"/>
        </w:rPr>
      </w:pPr>
    </w:p>
    <w:p w14:paraId="6E978ED6" w14:textId="77777777" w:rsidR="00715B33" w:rsidRDefault="00715B33" w:rsidP="00C12D0A">
      <w:pPr>
        <w:rPr>
          <w:rFonts w:cstheme="minorHAnsi"/>
        </w:rPr>
      </w:pPr>
    </w:p>
    <w:p w14:paraId="474FAC37" w14:textId="77777777" w:rsidR="00715B33" w:rsidRDefault="00715B33" w:rsidP="00C12D0A">
      <w:pPr>
        <w:rPr>
          <w:rFonts w:cstheme="minorHAnsi"/>
        </w:rPr>
      </w:pPr>
    </w:p>
    <w:p w14:paraId="568E9937" w14:textId="77777777" w:rsidR="00715B33" w:rsidRPr="00D51BEC" w:rsidRDefault="00715B33" w:rsidP="00C12D0A">
      <w:pPr>
        <w:rPr>
          <w:rFonts w:cstheme="minorHAnsi"/>
        </w:rPr>
      </w:pPr>
    </w:p>
    <w:p w14:paraId="3798A7A6" w14:textId="77777777" w:rsidR="00D51BEC" w:rsidRDefault="00D51BEC" w:rsidP="00D51BEC">
      <w:pPr>
        <w:pStyle w:val="Heading3"/>
        <w:rPr>
          <w:rFonts w:asciiTheme="minorHAnsi" w:hAnsiTheme="minorHAnsi" w:cstheme="minorHAnsi"/>
          <w:b/>
          <w:bCs/>
          <w:color w:val="404040" w:themeColor="text1" w:themeTint="BF"/>
        </w:rPr>
      </w:pPr>
      <w:r w:rsidRPr="00D51BEC">
        <w:rPr>
          <w:rFonts w:asciiTheme="minorHAnsi" w:hAnsiTheme="minorHAnsi" w:cstheme="minorHAnsi"/>
          <w:b/>
          <w:bCs/>
          <w:color w:val="404040" w:themeColor="text1" w:themeTint="BF"/>
        </w:rPr>
        <w:lastRenderedPageBreak/>
        <w:t xml:space="preserve">3. </w:t>
      </w:r>
      <w:proofErr w:type="spellStart"/>
      <w:r w:rsidR="00715B33" w:rsidRPr="00715B33">
        <w:rPr>
          <w:rFonts w:asciiTheme="minorHAnsi" w:hAnsiTheme="minorHAnsi" w:cstheme="minorHAnsi"/>
          <w:b/>
          <w:bCs/>
          <w:color w:val="404040" w:themeColor="text1" w:themeTint="BF"/>
        </w:rPr>
        <w:t>tbl_fuel</w:t>
      </w:r>
      <w:proofErr w:type="spellEnd"/>
    </w:p>
    <w:p w14:paraId="76646EE2" w14:textId="77777777" w:rsidR="00D51BEC" w:rsidRPr="00D51BEC" w:rsidRDefault="00D51BEC" w:rsidP="00D51BEC"/>
    <w:tbl>
      <w:tblPr>
        <w:tblStyle w:val="TableGrid"/>
        <w:tblW w:w="9351" w:type="dxa"/>
        <w:tblLook w:val="04A0" w:firstRow="1" w:lastRow="0" w:firstColumn="1" w:lastColumn="0" w:noHBand="0" w:noVBand="1"/>
      </w:tblPr>
      <w:tblGrid>
        <w:gridCol w:w="510"/>
        <w:gridCol w:w="1305"/>
        <w:gridCol w:w="1341"/>
        <w:gridCol w:w="1219"/>
        <w:gridCol w:w="2258"/>
        <w:gridCol w:w="2718"/>
      </w:tblGrid>
      <w:tr w:rsidR="00E97CCA" w:rsidRPr="00D51BEC" w14:paraId="28D8B472" w14:textId="77777777" w:rsidTr="00715B33">
        <w:tc>
          <w:tcPr>
            <w:tcW w:w="0" w:type="auto"/>
          </w:tcPr>
          <w:p w14:paraId="05FEBD4E" w14:textId="77777777" w:rsidR="00E97CCA" w:rsidRPr="00E97CCA" w:rsidRDefault="00E97CCA" w:rsidP="00E97CCA">
            <w:pPr>
              <w:rPr>
                <w:b/>
                <w:bCs/>
              </w:rPr>
            </w:pPr>
            <w:r w:rsidRPr="00E97CCA">
              <w:rPr>
                <w:b/>
                <w:bCs/>
              </w:rPr>
              <w:t>No</w:t>
            </w:r>
          </w:p>
        </w:tc>
        <w:tc>
          <w:tcPr>
            <w:tcW w:w="0" w:type="auto"/>
          </w:tcPr>
          <w:p w14:paraId="18B10DB7" w14:textId="77777777" w:rsidR="00E97CCA" w:rsidRPr="00E97CCA" w:rsidRDefault="00E97CCA" w:rsidP="00E97CCA">
            <w:pPr>
              <w:rPr>
                <w:b/>
                <w:bCs/>
              </w:rPr>
            </w:pPr>
            <w:r w:rsidRPr="00E97CCA">
              <w:rPr>
                <w:b/>
                <w:bCs/>
              </w:rPr>
              <w:t>Fieldname</w:t>
            </w:r>
          </w:p>
        </w:tc>
        <w:tc>
          <w:tcPr>
            <w:tcW w:w="0" w:type="auto"/>
          </w:tcPr>
          <w:p w14:paraId="5B67D7AE" w14:textId="77777777" w:rsidR="00E97CCA" w:rsidRPr="00E97CCA" w:rsidRDefault="00E97CCA" w:rsidP="00E97CCA">
            <w:pPr>
              <w:rPr>
                <w:b/>
                <w:bCs/>
              </w:rPr>
            </w:pPr>
            <w:r w:rsidRPr="00E97CCA">
              <w:rPr>
                <w:b/>
                <w:bCs/>
              </w:rPr>
              <w:t>Datatype</w:t>
            </w:r>
          </w:p>
        </w:tc>
        <w:tc>
          <w:tcPr>
            <w:tcW w:w="0" w:type="auto"/>
          </w:tcPr>
          <w:p w14:paraId="39CA22E0" w14:textId="77777777" w:rsidR="00E97CCA" w:rsidRPr="00E97CCA" w:rsidRDefault="00E97CCA" w:rsidP="00E97CCA">
            <w:pPr>
              <w:rPr>
                <w:b/>
                <w:bCs/>
              </w:rPr>
            </w:pPr>
            <w:r w:rsidRPr="00E97CCA">
              <w:rPr>
                <w:b/>
                <w:bCs/>
              </w:rPr>
              <w:t>Key</w:t>
            </w:r>
          </w:p>
        </w:tc>
        <w:tc>
          <w:tcPr>
            <w:tcW w:w="0" w:type="auto"/>
          </w:tcPr>
          <w:p w14:paraId="1AA8BE19" w14:textId="77777777" w:rsidR="00E97CCA" w:rsidRPr="00E97CCA" w:rsidRDefault="00E97CCA" w:rsidP="00E97CCA">
            <w:pPr>
              <w:rPr>
                <w:b/>
                <w:bCs/>
              </w:rPr>
            </w:pPr>
            <w:r w:rsidRPr="00E97CCA">
              <w:rPr>
                <w:b/>
                <w:bCs/>
              </w:rPr>
              <w:t>Constraints</w:t>
            </w:r>
          </w:p>
        </w:tc>
        <w:tc>
          <w:tcPr>
            <w:tcW w:w="3840" w:type="dxa"/>
          </w:tcPr>
          <w:p w14:paraId="56918CF0" w14:textId="77777777" w:rsidR="00E97CCA" w:rsidRPr="00E97CCA" w:rsidRDefault="00E97CCA" w:rsidP="00E97CCA">
            <w:pPr>
              <w:rPr>
                <w:b/>
                <w:bCs/>
              </w:rPr>
            </w:pPr>
            <w:r w:rsidRPr="00E97CCA">
              <w:rPr>
                <w:b/>
                <w:bCs/>
              </w:rPr>
              <w:t>Description</w:t>
            </w:r>
          </w:p>
        </w:tc>
      </w:tr>
      <w:tr w:rsidR="00E97CCA" w:rsidRPr="00D51BEC" w14:paraId="3AAB675E" w14:textId="77777777" w:rsidTr="00715B33">
        <w:tc>
          <w:tcPr>
            <w:tcW w:w="0" w:type="auto"/>
          </w:tcPr>
          <w:p w14:paraId="1C8F4A6A" w14:textId="77777777" w:rsidR="00E97CCA" w:rsidRPr="001222C3" w:rsidRDefault="00E97CCA" w:rsidP="00E97CCA">
            <w:r w:rsidRPr="001222C3">
              <w:t>1</w:t>
            </w:r>
          </w:p>
        </w:tc>
        <w:tc>
          <w:tcPr>
            <w:tcW w:w="0" w:type="auto"/>
          </w:tcPr>
          <w:p w14:paraId="4026858C" w14:textId="77777777" w:rsidR="00E97CCA" w:rsidRPr="001222C3" w:rsidRDefault="00E97CCA" w:rsidP="00E97CCA">
            <w:proofErr w:type="spellStart"/>
            <w:r w:rsidRPr="001222C3">
              <w:t>fuel_id</w:t>
            </w:r>
            <w:proofErr w:type="spellEnd"/>
          </w:p>
        </w:tc>
        <w:tc>
          <w:tcPr>
            <w:tcW w:w="0" w:type="auto"/>
          </w:tcPr>
          <w:p w14:paraId="20DE18D0" w14:textId="77777777" w:rsidR="00E97CCA" w:rsidRPr="001222C3" w:rsidRDefault="00E97CCA" w:rsidP="00E97CCA">
            <w:proofErr w:type="gramStart"/>
            <w:r w:rsidRPr="001222C3">
              <w:t>int(</w:t>
            </w:r>
            <w:proofErr w:type="gramEnd"/>
            <w:r w:rsidRPr="001222C3">
              <w:t>11)</w:t>
            </w:r>
          </w:p>
        </w:tc>
        <w:tc>
          <w:tcPr>
            <w:tcW w:w="0" w:type="auto"/>
          </w:tcPr>
          <w:p w14:paraId="036AABF2" w14:textId="77777777" w:rsidR="00E97CCA" w:rsidRPr="001222C3" w:rsidRDefault="003279D0" w:rsidP="00E97CCA">
            <w:r>
              <w:t>PRIMARY</w:t>
            </w:r>
          </w:p>
        </w:tc>
        <w:tc>
          <w:tcPr>
            <w:tcW w:w="0" w:type="auto"/>
          </w:tcPr>
          <w:p w14:paraId="2E532839" w14:textId="77777777" w:rsidR="00E97CCA" w:rsidRPr="001222C3" w:rsidRDefault="00E97CCA" w:rsidP="00E97CCA">
            <w:r w:rsidRPr="001222C3">
              <w:t>NOT NULL, AUTO_INCREMENT</w:t>
            </w:r>
          </w:p>
        </w:tc>
        <w:tc>
          <w:tcPr>
            <w:tcW w:w="3840" w:type="dxa"/>
          </w:tcPr>
          <w:p w14:paraId="473AED38" w14:textId="77777777" w:rsidR="00E97CCA" w:rsidRPr="001222C3" w:rsidRDefault="00E97CCA" w:rsidP="00E97CCA">
            <w:r w:rsidRPr="001222C3">
              <w:t>Unique identifier for each fuel type</w:t>
            </w:r>
          </w:p>
        </w:tc>
      </w:tr>
      <w:tr w:rsidR="00E97CCA" w:rsidRPr="00D51BEC" w14:paraId="7DA57C64" w14:textId="77777777" w:rsidTr="00715B33">
        <w:tc>
          <w:tcPr>
            <w:tcW w:w="0" w:type="auto"/>
          </w:tcPr>
          <w:p w14:paraId="5CA95BCF" w14:textId="77777777" w:rsidR="00E97CCA" w:rsidRPr="001222C3" w:rsidRDefault="00E97CCA" w:rsidP="00E97CCA">
            <w:r w:rsidRPr="001222C3">
              <w:t>2</w:t>
            </w:r>
          </w:p>
        </w:tc>
        <w:tc>
          <w:tcPr>
            <w:tcW w:w="0" w:type="auto"/>
          </w:tcPr>
          <w:p w14:paraId="68340C28" w14:textId="77777777" w:rsidR="00E97CCA" w:rsidRPr="001222C3" w:rsidRDefault="00E97CCA" w:rsidP="00E97CCA">
            <w:r w:rsidRPr="001222C3">
              <w:t>type</w:t>
            </w:r>
          </w:p>
        </w:tc>
        <w:tc>
          <w:tcPr>
            <w:tcW w:w="0" w:type="auto"/>
          </w:tcPr>
          <w:p w14:paraId="2FC35351" w14:textId="77777777" w:rsidR="00E97CCA" w:rsidRPr="001222C3" w:rsidRDefault="00E97CCA" w:rsidP="00E97CCA">
            <w:proofErr w:type="gramStart"/>
            <w:r w:rsidRPr="001222C3">
              <w:t>varchar(</w:t>
            </w:r>
            <w:proofErr w:type="gramEnd"/>
            <w:r w:rsidRPr="001222C3">
              <w:t>20)</w:t>
            </w:r>
          </w:p>
        </w:tc>
        <w:tc>
          <w:tcPr>
            <w:tcW w:w="0" w:type="auto"/>
          </w:tcPr>
          <w:p w14:paraId="73601CC5" w14:textId="77777777" w:rsidR="00E97CCA" w:rsidRPr="001222C3" w:rsidRDefault="00E97CCA" w:rsidP="00E97CCA"/>
        </w:tc>
        <w:tc>
          <w:tcPr>
            <w:tcW w:w="0" w:type="auto"/>
          </w:tcPr>
          <w:p w14:paraId="493CA34F" w14:textId="77777777" w:rsidR="00E97CCA" w:rsidRPr="001222C3" w:rsidRDefault="00E97CCA" w:rsidP="00E97CCA"/>
        </w:tc>
        <w:tc>
          <w:tcPr>
            <w:tcW w:w="3840" w:type="dxa"/>
          </w:tcPr>
          <w:p w14:paraId="3651DD59" w14:textId="77777777" w:rsidR="00E97CCA" w:rsidRDefault="00E97CCA" w:rsidP="00E97CCA">
            <w:r w:rsidRPr="001222C3">
              <w:t>Name of the fuel type</w:t>
            </w:r>
          </w:p>
        </w:tc>
      </w:tr>
    </w:tbl>
    <w:p w14:paraId="50A1F918" w14:textId="77777777" w:rsidR="00D51BEC" w:rsidRDefault="00D51BEC" w:rsidP="00D51BEC">
      <w:pPr>
        <w:pStyle w:val="Heading3"/>
        <w:rPr>
          <w:rFonts w:asciiTheme="minorHAnsi" w:hAnsiTheme="minorHAnsi" w:cstheme="minorHAnsi"/>
          <w:color w:val="404040" w:themeColor="text1" w:themeTint="BF"/>
        </w:rPr>
      </w:pPr>
    </w:p>
    <w:p w14:paraId="70DDF5CB" w14:textId="77777777" w:rsidR="00D51BEC" w:rsidRDefault="00D51BEC" w:rsidP="00D51BEC">
      <w:pPr>
        <w:pStyle w:val="Heading3"/>
        <w:rPr>
          <w:rStyle w:val="HTMLCode"/>
          <w:rFonts w:asciiTheme="minorHAnsi" w:hAnsiTheme="minorHAnsi" w:cstheme="minorHAnsi"/>
          <w:b/>
          <w:bCs/>
          <w:color w:val="404040" w:themeColor="text1" w:themeTint="BF"/>
        </w:rPr>
      </w:pPr>
      <w:r w:rsidRPr="00D51BEC">
        <w:rPr>
          <w:rFonts w:asciiTheme="minorHAnsi" w:hAnsiTheme="minorHAnsi" w:cstheme="minorHAnsi"/>
          <w:b/>
          <w:bCs/>
          <w:color w:val="404040" w:themeColor="text1" w:themeTint="BF"/>
        </w:rPr>
        <w:t xml:space="preserve">4. </w:t>
      </w:r>
      <w:proofErr w:type="spellStart"/>
      <w:r w:rsidRPr="00D51BEC">
        <w:rPr>
          <w:rStyle w:val="HTMLCode"/>
          <w:rFonts w:asciiTheme="minorHAnsi" w:hAnsiTheme="minorHAnsi" w:cstheme="minorHAnsi"/>
          <w:b/>
          <w:bCs/>
          <w:color w:val="404040" w:themeColor="text1" w:themeTint="BF"/>
        </w:rPr>
        <w:t>tbl_</w:t>
      </w:r>
      <w:r w:rsidR="00E97CCA" w:rsidRPr="00E97CCA">
        <w:rPr>
          <w:rStyle w:val="HTMLCode"/>
          <w:rFonts w:asciiTheme="minorHAnsi" w:hAnsiTheme="minorHAnsi" w:cstheme="minorHAnsi"/>
          <w:b/>
          <w:bCs/>
          <w:color w:val="404040" w:themeColor="text1" w:themeTint="BF"/>
        </w:rPr>
        <w:t>insurance</w:t>
      </w:r>
      <w:proofErr w:type="spellEnd"/>
    </w:p>
    <w:p w14:paraId="0E2B520D" w14:textId="77777777" w:rsidR="00D51BEC" w:rsidRPr="00D51BEC" w:rsidRDefault="00D51BEC" w:rsidP="00D51BEC"/>
    <w:tbl>
      <w:tblPr>
        <w:tblStyle w:val="TableGrid"/>
        <w:tblW w:w="9351" w:type="dxa"/>
        <w:tblLook w:val="04A0" w:firstRow="1" w:lastRow="0" w:firstColumn="1" w:lastColumn="0" w:noHBand="0" w:noVBand="1"/>
      </w:tblPr>
      <w:tblGrid>
        <w:gridCol w:w="525"/>
        <w:gridCol w:w="1679"/>
        <w:gridCol w:w="1464"/>
        <w:gridCol w:w="1219"/>
        <w:gridCol w:w="2491"/>
        <w:gridCol w:w="1973"/>
      </w:tblGrid>
      <w:tr w:rsidR="00D51BEC" w:rsidRPr="00D51BEC" w14:paraId="0BA39AF3" w14:textId="77777777" w:rsidTr="00D51BEC">
        <w:tc>
          <w:tcPr>
            <w:tcW w:w="0" w:type="auto"/>
            <w:hideMark/>
          </w:tcPr>
          <w:p w14:paraId="2EF78661" w14:textId="77777777" w:rsidR="00D51BEC" w:rsidRPr="00D51BEC" w:rsidRDefault="00D51BEC">
            <w:pPr>
              <w:jc w:val="center"/>
              <w:rPr>
                <w:rFonts w:asciiTheme="minorHAnsi" w:hAnsiTheme="minorHAnsi" w:cstheme="minorHAnsi"/>
                <w:b/>
                <w:bCs/>
              </w:rPr>
            </w:pPr>
            <w:r w:rsidRPr="00D51BEC">
              <w:rPr>
                <w:rFonts w:asciiTheme="minorHAnsi" w:hAnsiTheme="minorHAnsi" w:cstheme="minorHAnsi"/>
                <w:b/>
                <w:bCs/>
              </w:rPr>
              <w:t>No</w:t>
            </w:r>
          </w:p>
        </w:tc>
        <w:tc>
          <w:tcPr>
            <w:tcW w:w="2164" w:type="dxa"/>
            <w:hideMark/>
          </w:tcPr>
          <w:p w14:paraId="68EAFFEB" w14:textId="77777777" w:rsidR="00D51BEC" w:rsidRPr="00D51BEC" w:rsidRDefault="00D51BEC">
            <w:pPr>
              <w:jc w:val="center"/>
              <w:rPr>
                <w:rFonts w:asciiTheme="minorHAnsi" w:hAnsiTheme="minorHAnsi" w:cstheme="minorHAnsi"/>
                <w:b/>
                <w:bCs/>
              </w:rPr>
            </w:pPr>
            <w:r w:rsidRPr="00D51BEC">
              <w:rPr>
                <w:rFonts w:asciiTheme="minorHAnsi" w:hAnsiTheme="minorHAnsi" w:cstheme="minorHAnsi"/>
                <w:b/>
                <w:bCs/>
              </w:rPr>
              <w:t>Fieldname</w:t>
            </w:r>
          </w:p>
        </w:tc>
        <w:tc>
          <w:tcPr>
            <w:tcW w:w="1295" w:type="dxa"/>
            <w:hideMark/>
          </w:tcPr>
          <w:p w14:paraId="1A68BB8E" w14:textId="77777777" w:rsidR="00D51BEC" w:rsidRPr="00D51BEC" w:rsidRDefault="00D51BEC">
            <w:pPr>
              <w:jc w:val="center"/>
              <w:rPr>
                <w:rFonts w:asciiTheme="minorHAnsi" w:hAnsiTheme="minorHAnsi" w:cstheme="minorHAnsi"/>
                <w:b/>
                <w:bCs/>
              </w:rPr>
            </w:pPr>
            <w:r w:rsidRPr="00D51BEC">
              <w:rPr>
                <w:rFonts w:asciiTheme="minorHAnsi" w:hAnsiTheme="minorHAnsi" w:cstheme="minorHAnsi"/>
                <w:b/>
                <w:bCs/>
              </w:rPr>
              <w:t>Datatype</w:t>
            </w:r>
          </w:p>
        </w:tc>
        <w:tc>
          <w:tcPr>
            <w:tcW w:w="973" w:type="dxa"/>
            <w:hideMark/>
          </w:tcPr>
          <w:p w14:paraId="3EF0009E" w14:textId="77777777" w:rsidR="00D51BEC" w:rsidRPr="00D51BEC" w:rsidRDefault="00D51BEC">
            <w:pPr>
              <w:jc w:val="center"/>
              <w:rPr>
                <w:rFonts w:asciiTheme="minorHAnsi" w:hAnsiTheme="minorHAnsi" w:cstheme="minorHAnsi"/>
                <w:b/>
                <w:bCs/>
              </w:rPr>
            </w:pPr>
            <w:r w:rsidRPr="00D51BEC">
              <w:rPr>
                <w:rFonts w:asciiTheme="minorHAnsi" w:hAnsiTheme="minorHAnsi" w:cstheme="minorHAnsi"/>
                <w:b/>
                <w:bCs/>
              </w:rPr>
              <w:t>Key</w:t>
            </w:r>
          </w:p>
        </w:tc>
        <w:tc>
          <w:tcPr>
            <w:tcW w:w="1701" w:type="dxa"/>
            <w:hideMark/>
          </w:tcPr>
          <w:p w14:paraId="1854728F" w14:textId="77777777" w:rsidR="00D51BEC" w:rsidRPr="00D51BEC" w:rsidRDefault="00D51BEC">
            <w:pPr>
              <w:jc w:val="center"/>
              <w:rPr>
                <w:rFonts w:asciiTheme="minorHAnsi" w:hAnsiTheme="minorHAnsi" w:cstheme="minorHAnsi"/>
                <w:b/>
                <w:bCs/>
              </w:rPr>
            </w:pPr>
            <w:r w:rsidRPr="00D51BEC">
              <w:rPr>
                <w:rFonts w:asciiTheme="minorHAnsi" w:hAnsiTheme="minorHAnsi" w:cstheme="minorHAnsi"/>
                <w:b/>
                <w:bCs/>
              </w:rPr>
              <w:t>Constraints</w:t>
            </w:r>
          </w:p>
        </w:tc>
        <w:tc>
          <w:tcPr>
            <w:tcW w:w="2693" w:type="dxa"/>
            <w:hideMark/>
          </w:tcPr>
          <w:p w14:paraId="7ABBA486" w14:textId="77777777" w:rsidR="00D51BEC" w:rsidRPr="00D51BEC" w:rsidRDefault="00D51BEC">
            <w:pPr>
              <w:jc w:val="center"/>
              <w:rPr>
                <w:rFonts w:asciiTheme="minorHAnsi" w:hAnsiTheme="minorHAnsi" w:cstheme="minorHAnsi"/>
                <w:b/>
                <w:bCs/>
              </w:rPr>
            </w:pPr>
            <w:r w:rsidRPr="00D51BEC">
              <w:rPr>
                <w:rFonts w:asciiTheme="minorHAnsi" w:hAnsiTheme="minorHAnsi" w:cstheme="minorHAnsi"/>
                <w:b/>
                <w:bCs/>
              </w:rPr>
              <w:t>Description</w:t>
            </w:r>
          </w:p>
        </w:tc>
      </w:tr>
      <w:tr w:rsidR="00E97CCA" w:rsidRPr="00D51BEC" w14:paraId="642BE266" w14:textId="77777777" w:rsidTr="00D51BEC">
        <w:tc>
          <w:tcPr>
            <w:tcW w:w="0" w:type="auto"/>
            <w:hideMark/>
          </w:tcPr>
          <w:p w14:paraId="1E7C0FE8" w14:textId="77777777" w:rsidR="00E97CCA" w:rsidRPr="00960404" w:rsidRDefault="00E97CCA" w:rsidP="00E97CCA">
            <w:r w:rsidRPr="00960404">
              <w:t>1</w:t>
            </w:r>
          </w:p>
        </w:tc>
        <w:tc>
          <w:tcPr>
            <w:tcW w:w="2164" w:type="dxa"/>
            <w:hideMark/>
          </w:tcPr>
          <w:p w14:paraId="187AF087" w14:textId="77777777" w:rsidR="00E97CCA" w:rsidRPr="00960404" w:rsidRDefault="00E97CCA" w:rsidP="00E97CCA">
            <w:r w:rsidRPr="00960404">
              <w:t>id</w:t>
            </w:r>
          </w:p>
        </w:tc>
        <w:tc>
          <w:tcPr>
            <w:tcW w:w="1295" w:type="dxa"/>
            <w:hideMark/>
          </w:tcPr>
          <w:p w14:paraId="3F6A3C31" w14:textId="77777777" w:rsidR="00E97CCA" w:rsidRPr="00960404" w:rsidRDefault="00E97CCA" w:rsidP="00E97CCA">
            <w:proofErr w:type="gramStart"/>
            <w:r w:rsidRPr="00960404">
              <w:t>int(</w:t>
            </w:r>
            <w:proofErr w:type="gramEnd"/>
            <w:r w:rsidRPr="00960404">
              <w:t>11)</w:t>
            </w:r>
          </w:p>
        </w:tc>
        <w:tc>
          <w:tcPr>
            <w:tcW w:w="973" w:type="dxa"/>
            <w:hideMark/>
          </w:tcPr>
          <w:p w14:paraId="6993F2C6" w14:textId="77777777" w:rsidR="00E97CCA" w:rsidRPr="00960404" w:rsidRDefault="003279D0" w:rsidP="00E97CCA">
            <w:r>
              <w:t>PRIMARY</w:t>
            </w:r>
          </w:p>
        </w:tc>
        <w:tc>
          <w:tcPr>
            <w:tcW w:w="1701" w:type="dxa"/>
            <w:hideMark/>
          </w:tcPr>
          <w:p w14:paraId="6BD58100" w14:textId="77777777" w:rsidR="00E97CCA" w:rsidRPr="00960404" w:rsidRDefault="00E97CCA" w:rsidP="00E97CCA">
            <w:r w:rsidRPr="00960404">
              <w:t>NOT NULL, AUTO_INCREMENT</w:t>
            </w:r>
          </w:p>
        </w:tc>
        <w:tc>
          <w:tcPr>
            <w:tcW w:w="2693" w:type="dxa"/>
            <w:hideMark/>
          </w:tcPr>
          <w:p w14:paraId="78C2CC7D" w14:textId="77777777" w:rsidR="00E97CCA" w:rsidRPr="00960404" w:rsidRDefault="00E97CCA" w:rsidP="00E97CCA">
            <w:r w:rsidRPr="00960404">
              <w:t>Unique identifier for each insurance record</w:t>
            </w:r>
          </w:p>
        </w:tc>
      </w:tr>
      <w:tr w:rsidR="00E97CCA" w:rsidRPr="00D51BEC" w14:paraId="34FC83B1" w14:textId="77777777" w:rsidTr="00D51BEC">
        <w:tc>
          <w:tcPr>
            <w:tcW w:w="0" w:type="auto"/>
            <w:hideMark/>
          </w:tcPr>
          <w:p w14:paraId="0299612A" w14:textId="77777777" w:rsidR="00E97CCA" w:rsidRPr="00960404" w:rsidRDefault="00E97CCA" w:rsidP="00E97CCA">
            <w:r w:rsidRPr="00960404">
              <w:t>2</w:t>
            </w:r>
          </w:p>
        </w:tc>
        <w:tc>
          <w:tcPr>
            <w:tcW w:w="2164" w:type="dxa"/>
            <w:hideMark/>
          </w:tcPr>
          <w:p w14:paraId="51313045" w14:textId="77777777" w:rsidR="00E97CCA" w:rsidRPr="00960404" w:rsidRDefault="00E97CCA" w:rsidP="00E97CCA">
            <w:proofErr w:type="spellStart"/>
            <w:r w:rsidRPr="00960404">
              <w:t>vehicle_id</w:t>
            </w:r>
            <w:proofErr w:type="spellEnd"/>
          </w:p>
        </w:tc>
        <w:tc>
          <w:tcPr>
            <w:tcW w:w="1295" w:type="dxa"/>
            <w:hideMark/>
          </w:tcPr>
          <w:p w14:paraId="6715A0C1" w14:textId="77777777" w:rsidR="00E97CCA" w:rsidRPr="00960404" w:rsidRDefault="00E97CCA" w:rsidP="00E97CCA">
            <w:proofErr w:type="gramStart"/>
            <w:r w:rsidRPr="00960404">
              <w:t>varchar(</w:t>
            </w:r>
            <w:proofErr w:type="gramEnd"/>
            <w:r w:rsidRPr="00960404">
              <w:t>30)</w:t>
            </w:r>
          </w:p>
        </w:tc>
        <w:tc>
          <w:tcPr>
            <w:tcW w:w="973" w:type="dxa"/>
            <w:hideMark/>
          </w:tcPr>
          <w:p w14:paraId="43C50D37" w14:textId="77777777" w:rsidR="00E97CCA" w:rsidRPr="00960404" w:rsidRDefault="00CA0DFC" w:rsidP="00E97CCA">
            <w:r w:rsidRPr="00CA0DFC">
              <w:t>Foreign</w:t>
            </w:r>
          </w:p>
        </w:tc>
        <w:tc>
          <w:tcPr>
            <w:tcW w:w="1701" w:type="dxa"/>
            <w:hideMark/>
          </w:tcPr>
          <w:p w14:paraId="7998CF8B" w14:textId="77777777" w:rsidR="00E97CCA" w:rsidRPr="00960404" w:rsidRDefault="00CA0DFC" w:rsidP="00E97CCA">
            <w:r w:rsidRPr="00CA0DFC">
              <w:t>NOT NULL, FOREIGN KEY (</w:t>
            </w:r>
            <w:proofErr w:type="spellStart"/>
            <w:r w:rsidRPr="00CA0DFC">
              <w:t>vehicle_id</w:t>
            </w:r>
            <w:proofErr w:type="spellEnd"/>
            <w:r w:rsidRPr="00CA0DFC">
              <w:t xml:space="preserve">) REFERENCES </w:t>
            </w:r>
            <w:proofErr w:type="spellStart"/>
            <w:r w:rsidRPr="00CA0DFC">
              <w:t>tbl_vehicles</w:t>
            </w:r>
            <w:proofErr w:type="spellEnd"/>
            <w:r w:rsidRPr="00CA0DFC">
              <w:t>(</w:t>
            </w:r>
            <w:proofErr w:type="spellStart"/>
            <w:r w:rsidRPr="00CA0DFC">
              <w:t>vehicle_id</w:t>
            </w:r>
            <w:proofErr w:type="spellEnd"/>
            <w:r w:rsidRPr="00CA0DFC">
              <w:t>)</w:t>
            </w:r>
          </w:p>
        </w:tc>
        <w:tc>
          <w:tcPr>
            <w:tcW w:w="2693" w:type="dxa"/>
            <w:hideMark/>
          </w:tcPr>
          <w:p w14:paraId="765EFC28" w14:textId="77777777" w:rsidR="00E97CCA" w:rsidRPr="00960404" w:rsidRDefault="00E97CCA" w:rsidP="00E97CCA">
            <w:r w:rsidRPr="00960404">
              <w:t>Vehicle registration number</w:t>
            </w:r>
          </w:p>
        </w:tc>
      </w:tr>
      <w:tr w:rsidR="00E97CCA" w:rsidRPr="00D51BEC" w14:paraId="06CAD437" w14:textId="77777777" w:rsidTr="00D51BEC">
        <w:tc>
          <w:tcPr>
            <w:tcW w:w="0" w:type="auto"/>
          </w:tcPr>
          <w:p w14:paraId="5654EC33" w14:textId="77777777" w:rsidR="00E97CCA" w:rsidRPr="00960404" w:rsidRDefault="00E97CCA" w:rsidP="00E97CCA">
            <w:r w:rsidRPr="00960404">
              <w:t>3</w:t>
            </w:r>
          </w:p>
        </w:tc>
        <w:tc>
          <w:tcPr>
            <w:tcW w:w="2164" w:type="dxa"/>
          </w:tcPr>
          <w:p w14:paraId="12F644A2" w14:textId="77777777" w:rsidR="00E97CCA" w:rsidRPr="00960404" w:rsidRDefault="00E97CCA" w:rsidP="00E97CCA">
            <w:proofErr w:type="spellStart"/>
            <w:r w:rsidRPr="00960404">
              <w:t>exp_date</w:t>
            </w:r>
            <w:proofErr w:type="spellEnd"/>
          </w:p>
        </w:tc>
        <w:tc>
          <w:tcPr>
            <w:tcW w:w="1295" w:type="dxa"/>
          </w:tcPr>
          <w:p w14:paraId="0CB3C81B" w14:textId="77777777" w:rsidR="00E97CCA" w:rsidRPr="00960404" w:rsidRDefault="00E97CCA" w:rsidP="00E97CCA">
            <w:r w:rsidRPr="00960404">
              <w:t>date</w:t>
            </w:r>
          </w:p>
        </w:tc>
        <w:tc>
          <w:tcPr>
            <w:tcW w:w="973" w:type="dxa"/>
          </w:tcPr>
          <w:p w14:paraId="681071B2" w14:textId="77777777" w:rsidR="00E97CCA" w:rsidRPr="00960404" w:rsidRDefault="00E97CCA" w:rsidP="00E97CCA"/>
        </w:tc>
        <w:tc>
          <w:tcPr>
            <w:tcW w:w="1701" w:type="dxa"/>
          </w:tcPr>
          <w:p w14:paraId="59E6BB37" w14:textId="77777777" w:rsidR="00E97CCA" w:rsidRPr="00960404" w:rsidRDefault="00E97CCA" w:rsidP="00E97CCA"/>
        </w:tc>
        <w:tc>
          <w:tcPr>
            <w:tcW w:w="2693" w:type="dxa"/>
          </w:tcPr>
          <w:p w14:paraId="03A908FF" w14:textId="77777777" w:rsidR="00E97CCA" w:rsidRPr="00960404" w:rsidRDefault="00E97CCA" w:rsidP="00E97CCA">
            <w:r w:rsidRPr="00960404">
              <w:t>Expiration date of insurance</w:t>
            </w:r>
          </w:p>
        </w:tc>
      </w:tr>
      <w:tr w:rsidR="00E97CCA" w:rsidRPr="00D51BEC" w14:paraId="68A146A1" w14:textId="77777777" w:rsidTr="00D51BEC">
        <w:tc>
          <w:tcPr>
            <w:tcW w:w="0" w:type="auto"/>
          </w:tcPr>
          <w:p w14:paraId="2E3BF096" w14:textId="77777777" w:rsidR="00E97CCA" w:rsidRPr="00960404" w:rsidRDefault="00E97CCA" w:rsidP="00E97CCA">
            <w:r w:rsidRPr="00960404">
              <w:t>4</w:t>
            </w:r>
          </w:p>
        </w:tc>
        <w:tc>
          <w:tcPr>
            <w:tcW w:w="2164" w:type="dxa"/>
          </w:tcPr>
          <w:p w14:paraId="4C898395" w14:textId="77777777" w:rsidR="00E97CCA" w:rsidRPr="00960404" w:rsidRDefault="00E97CCA" w:rsidP="00E97CCA">
            <w:r w:rsidRPr="00960404">
              <w:t>documents</w:t>
            </w:r>
          </w:p>
        </w:tc>
        <w:tc>
          <w:tcPr>
            <w:tcW w:w="1295" w:type="dxa"/>
          </w:tcPr>
          <w:p w14:paraId="5289C3D8" w14:textId="77777777" w:rsidR="00E97CCA" w:rsidRPr="00960404" w:rsidRDefault="00E97CCA" w:rsidP="00E97CCA">
            <w:proofErr w:type="gramStart"/>
            <w:r w:rsidRPr="00960404">
              <w:t>varchar(</w:t>
            </w:r>
            <w:proofErr w:type="gramEnd"/>
            <w:r w:rsidRPr="00960404">
              <w:t>300)</w:t>
            </w:r>
          </w:p>
        </w:tc>
        <w:tc>
          <w:tcPr>
            <w:tcW w:w="973" w:type="dxa"/>
          </w:tcPr>
          <w:p w14:paraId="0A2B11B6" w14:textId="77777777" w:rsidR="00E97CCA" w:rsidRPr="00960404" w:rsidRDefault="00E97CCA" w:rsidP="00E97CCA"/>
        </w:tc>
        <w:tc>
          <w:tcPr>
            <w:tcW w:w="1701" w:type="dxa"/>
          </w:tcPr>
          <w:p w14:paraId="3153173C" w14:textId="77777777" w:rsidR="00E97CCA" w:rsidRPr="00960404" w:rsidRDefault="00E97CCA" w:rsidP="00E97CCA"/>
        </w:tc>
        <w:tc>
          <w:tcPr>
            <w:tcW w:w="2693" w:type="dxa"/>
          </w:tcPr>
          <w:p w14:paraId="5BAF2167" w14:textId="77777777" w:rsidR="00E97CCA" w:rsidRPr="00960404" w:rsidRDefault="00E97CCA" w:rsidP="00E97CCA">
            <w:r w:rsidRPr="00960404">
              <w:t>URL to insurance documents</w:t>
            </w:r>
          </w:p>
        </w:tc>
      </w:tr>
      <w:tr w:rsidR="00E97CCA" w:rsidRPr="00D51BEC" w14:paraId="5E27AF6F" w14:textId="77777777" w:rsidTr="00D51BEC">
        <w:tc>
          <w:tcPr>
            <w:tcW w:w="0" w:type="auto"/>
          </w:tcPr>
          <w:p w14:paraId="0E1F8301" w14:textId="77777777" w:rsidR="00E97CCA" w:rsidRPr="00960404" w:rsidRDefault="00E97CCA" w:rsidP="00E97CCA">
            <w:r w:rsidRPr="00960404">
              <w:t>5</w:t>
            </w:r>
          </w:p>
        </w:tc>
        <w:tc>
          <w:tcPr>
            <w:tcW w:w="2164" w:type="dxa"/>
          </w:tcPr>
          <w:p w14:paraId="69F18225" w14:textId="77777777" w:rsidR="00E97CCA" w:rsidRPr="00960404" w:rsidRDefault="00E97CCA" w:rsidP="00E97CCA">
            <w:proofErr w:type="spellStart"/>
            <w:r w:rsidRPr="00960404">
              <w:t>onCreated</w:t>
            </w:r>
            <w:proofErr w:type="spellEnd"/>
          </w:p>
        </w:tc>
        <w:tc>
          <w:tcPr>
            <w:tcW w:w="1295" w:type="dxa"/>
          </w:tcPr>
          <w:p w14:paraId="711ABBE6" w14:textId="77777777" w:rsidR="00E97CCA" w:rsidRPr="00960404" w:rsidRDefault="00E97CCA" w:rsidP="00E97CCA">
            <w:r w:rsidRPr="00960404">
              <w:t>timestamp</w:t>
            </w:r>
          </w:p>
        </w:tc>
        <w:tc>
          <w:tcPr>
            <w:tcW w:w="973" w:type="dxa"/>
          </w:tcPr>
          <w:p w14:paraId="29A76D6D" w14:textId="77777777" w:rsidR="00E97CCA" w:rsidRPr="00960404" w:rsidRDefault="00E97CCA" w:rsidP="00E97CCA"/>
        </w:tc>
        <w:tc>
          <w:tcPr>
            <w:tcW w:w="1701" w:type="dxa"/>
          </w:tcPr>
          <w:p w14:paraId="171DC6A4" w14:textId="77777777" w:rsidR="00E97CCA" w:rsidRPr="00960404" w:rsidRDefault="00E97CCA" w:rsidP="00E97CCA">
            <w:r w:rsidRPr="00960404">
              <w:t xml:space="preserve">NOT NULL, DEFAULT </w:t>
            </w:r>
            <w:proofErr w:type="spellStart"/>
            <w:r w:rsidRPr="00960404">
              <w:t>current_</w:t>
            </w:r>
            <w:proofErr w:type="gramStart"/>
            <w:r w:rsidRPr="00960404">
              <w:t>timestamp</w:t>
            </w:r>
            <w:proofErr w:type="spellEnd"/>
            <w:r w:rsidRPr="00960404">
              <w:t>(</w:t>
            </w:r>
            <w:proofErr w:type="gramEnd"/>
            <w:r w:rsidRPr="00960404">
              <w:t>)</w:t>
            </w:r>
          </w:p>
        </w:tc>
        <w:tc>
          <w:tcPr>
            <w:tcW w:w="2693" w:type="dxa"/>
          </w:tcPr>
          <w:p w14:paraId="6C5A4576" w14:textId="77777777" w:rsidR="00E97CCA" w:rsidRDefault="00E97CCA" w:rsidP="00E97CCA">
            <w:r w:rsidRPr="00960404">
              <w:t>Timestamp of record creation</w:t>
            </w:r>
          </w:p>
        </w:tc>
      </w:tr>
    </w:tbl>
    <w:p w14:paraId="338220FF" w14:textId="77777777" w:rsidR="00D51BEC" w:rsidRDefault="00D51BEC" w:rsidP="00C12D0A">
      <w:pPr>
        <w:rPr>
          <w:rFonts w:cstheme="minorHAnsi"/>
        </w:rPr>
      </w:pPr>
    </w:p>
    <w:p w14:paraId="2238B127" w14:textId="77777777" w:rsidR="000C41B3" w:rsidRDefault="000C41B3" w:rsidP="000C41B3">
      <w:pPr>
        <w:tabs>
          <w:tab w:val="left" w:pos="7824"/>
        </w:tabs>
        <w:rPr>
          <w:rFonts w:cstheme="minorHAnsi"/>
        </w:rPr>
      </w:pPr>
      <w:r>
        <w:rPr>
          <w:rFonts w:cstheme="minorHAnsi"/>
        </w:rPr>
        <w:tab/>
      </w:r>
    </w:p>
    <w:p w14:paraId="73F0E8D3" w14:textId="77777777" w:rsidR="000C41B3" w:rsidRDefault="00D57A0A" w:rsidP="000C41B3">
      <w:pPr>
        <w:pStyle w:val="Heading3"/>
        <w:rPr>
          <w:rStyle w:val="HTMLCode"/>
          <w:rFonts w:asciiTheme="minorHAnsi" w:hAnsiTheme="minorHAnsi" w:cstheme="minorHAnsi"/>
          <w:b/>
          <w:bCs/>
          <w:color w:val="404040" w:themeColor="text1" w:themeTint="BF"/>
        </w:rPr>
      </w:pPr>
      <w:r>
        <w:rPr>
          <w:rFonts w:asciiTheme="minorHAnsi" w:hAnsiTheme="minorHAnsi" w:cstheme="minorHAnsi"/>
          <w:b/>
          <w:bCs/>
          <w:color w:val="404040" w:themeColor="text1" w:themeTint="BF"/>
        </w:rPr>
        <w:t>5</w:t>
      </w:r>
      <w:r w:rsidR="000C41B3" w:rsidRPr="00D51BEC">
        <w:rPr>
          <w:rFonts w:asciiTheme="minorHAnsi" w:hAnsiTheme="minorHAnsi" w:cstheme="minorHAnsi"/>
          <w:b/>
          <w:bCs/>
          <w:color w:val="404040" w:themeColor="text1" w:themeTint="BF"/>
        </w:rPr>
        <w:t xml:space="preserve">. </w:t>
      </w:r>
      <w:proofErr w:type="spellStart"/>
      <w:r w:rsidR="000C41B3" w:rsidRPr="00D51BEC">
        <w:rPr>
          <w:rStyle w:val="HTMLCode"/>
          <w:rFonts w:asciiTheme="minorHAnsi" w:hAnsiTheme="minorHAnsi" w:cstheme="minorHAnsi"/>
          <w:b/>
          <w:bCs/>
          <w:color w:val="404040" w:themeColor="text1" w:themeTint="BF"/>
        </w:rPr>
        <w:t>tbl_</w:t>
      </w:r>
      <w:r w:rsidR="00E97CCA" w:rsidRPr="00E97CCA">
        <w:rPr>
          <w:rStyle w:val="HTMLCode"/>
          <w:rFonts w:asciiTheme="minorHAnsi" w:hAnsiTheme="minorHAnsi" w:cstheme="minorHAnsi"/>
          <w:b/>
          <w:bCs/>
          <w:color w:val="404040" w:themeColor="text1" w:themeTint="BF"/>
        </w:rPr>
        <w:t>pollution</w:t>
      </w:r>
      <w:proofErr w:type="spellEnd"/>
    </w:p>
    <w:p w14:paraId="7C20E7AD" w14:textId="77777777" w:rsidR="000C41B3" w:rsidRPr="00D51BEC" w:rsidRDefault="000C41B3" w:rsidP="000C41B3"/>
    <w:tbl>
      <w:tblPr>
        <w:tblStyle w:val="TableGrid"/>
        <w:tblW w:w="9351" w:type="dxa"/>
        <w:tblLook w:val="04A0" w:firstRow="1" w:lastRow="0" w:firstColumn="1" w:lastColumn="0" w:noHBand="0" w:noVBand="1"/>
      </w:tblPr>
      <w:tblGrid>
        <w:gridCol w:w="525"/>
        <w:gridCol w:w="1679"/>
        <w:gridCol w:w="1464"/>
        <w:gridCol w:w="1219"/>
        <w:gridCol w:w="2491"/>
        <w:gridCol w:w="1973"/>
      </w:tblGrid>
      <w:tr w:rsidR="000C41B3" w:rsidRPr="00D51BEC" w14:paraId="2C0F5C0A" w14:textId="77777777" w:rsidTr="007F6858">
        <w:tc>
          <w:tcPr>
            <w:tcW w:w="0" w:type="auto"/>
            <w:hideMark/>
          </w:tcPr>
          <w:p w14:paraId="1564CFF6" w14:textId="77777777" w:rsidR="000C41B3" w:rsidRPr="00D51BEC" w:rsidRDefault="000C41B3" w:rsidP="007F6858">
            <w:pPr>
              <w:jc w:val="center"/>
              <w:rPr>
                <w:rFonts w:asciiTheme="minorHAnsi" w:hAnsiTheme="minorHAnsi" w:cstheme="minorHAnsi"/>
                <w:b/>
                <w:bCs/>
              </w:rPr>
            </w:pPr>
            <w:r w:rsidRPr="00D51BEC">
              <w:rPr>
                <w:rFonts w:asciiTheme="minorHAnsi" w:hAnsiTheme="minorHAnsi" w:cstheme="minorHAnsi"/>
                <w:b/>
                <w:bCs/>
              </w:rPr>
              <w:t>No</w:t>
            </w:r>
          </w:p>
        </w:tc>
        <w:tc>
          <w:tcPr>
            <w:tcW w:w="2164" w:type="dxa"/>
            <w:hideMark/>
          </w:tcPr>
          <w:p w14:paraId="578ACA6F" w14:textId="77777777" w:rsidR="000C41B3" w:rsidRPr="00D51BEC" w:rsidRDefault="000C41B3" w:rsidP="007F6858">
            <w:pPr>
              <w:jc w:val="center"/>
              <w:rPr>
                <w:rFonts w:asciiTheme="minorHAnsi" w:hAnsiTheme="minorHAnsi" w:cstheme="minorHAnsi"/>
                <w:b/>
                <w:bCs/>
              </w:rPr>
            </w:pPr>
            <w:r w:rsidRPr="00D51BEC">
              <w:rPr>
                <w:rFonts w:asciiTheme="minorHAnsi" w:hAnsiTheme="minorHAnsi" w:cstheme="minorHAnsi"/>
                <w:b/>
                <w:bCs/>
              </w:rPr>
              <w:t>Fieldname</w:t>
            </w:r>
          </w:p>
        </w:tc>
        <w:tc>
          <w:tcPr>
            <w:tcW w:w="1295" w:type="dxa"/>
            <w:hideMark/>
          </w:tcPr>
          <w:p w14:paraId="0284FBC4" w14:textId="77777777" w:rsidR="000C41B3" w:rsidRPr="00D51BEC" w:rsidRDefault="000C41B3" w:rsidP="007F6858">
            <w:pPr>
              <w:jc w:val="center"/>
              <w:rPr>
                <w:rFonts w:asciiTheme="minorHAnsi" w:hAnsiTheme="minorHAnsi" w:cstheme="minorHAnsi"/>
                <w:b/>
                <w:bCs/>
              </w:rPr>
            </w:pPr>
            <w:r w:rsidRPr="00D51BEC">
              <w:rPr>
                <w:rFonts w:asciiTheme="minorHAnsi" w:hAnsiTheme="minorHAnsi" w:cstheme="minorHAnsi"/>
                <w:b/>
                <w:bCs/>
              </w:rPr>
              <w:t>Datatype</w:t>
            </w:r>
          </w:p>
        </w:tc>
        <w:tc>
          <w:tcPr>
            <w:tcW w:w="973" w:type="dxa"/>
            <w:hideMark/>
          </w:tcPr>
          <w:p w14:paraId="42BB2FD9" w14:textId="77777777" w:rsidR="000C41B3" w:rsidRPr="00D51BEC" w:rsidRDefault="000C41B3" w:rsidP="007F6858">
            <w:pPr>
              <w:jc w:val="center"/>
              <w:rPr>
                <w:rFonts w:asciiTheme="minorHAnsi" w:hAnsiTheme="minorHAnsi" w:cstheme="minorHAnsi"/>
                <w:b/>
                <w:bCs/>
              </w:rPr>
            </w:pPr>
            <w:r w:rsidRPr="00D51BEC">
              <w:rPr>
                <w:rFonts w:asciiTheme="minorHAnsi" w:hAnsiTheme="minorHAnsi" w:cstheme="minorHAnsi"/>
                <w:b/>
                <w:bCs/>
              </w:rPr>
              <w:t>Key</w:t>
            </w:r>
          </w:p>
        </w:tc>
        <w:tc>
          <w:tcPr>
            <w:tcW w:w="1701" w:type="dxa"/>
            <w:hideMark/>
          </w:tcPr>
          <w:p w14:paraId="222760AB" w14:textId="77777777" w:rsidR="000C41B3" w:rsidRPr="00D51BEC" w:rsidRDefault="000C41B3" w:rsidP="007F6858">
            <w:pPr>
              <w:jc w:val="center"/>
              <w:rPr>
                <w:rFonts w:asciiTheme="minorHAnsi" w:hAnsiTheme="minorHAnsi" w:cstheme="minorHAnsi"/>
                <w:b/>
                <w:bCs/>
              </w:rPr>
            </w:pPr>
            <w:r w:rsidRPr="00D51BEC">
              <w:rPr>
                <w:rFonts w:asciiTheme="minorHAnsi" w:hAnsiTheme="minorHAnsi" w:cstheme="minorHAnsi"/>
                <w:b/>
                <w:bCs/>
              </w:rPr>
              <w:t>Constraints</w:t>
            </w:r>
          </w:p>
        </w:tc>
        <w:tc>
          <w:tcPr>
            <w:tcW w:w="2693" w:type="dxa"/>
            <w:hideMark/>
          </w:tcPr>
          <w:p w14:paraId="5BB43984" w14:textId="77777777" w:rsidR="000C41B3" w:rsidRPr="00D51BEC" w:rsidRDefault="000C41B3" w:rsidP="007F6858">
            <w:pPr>
              <w:jc w:val="center"/>
              <w:rPr>
                <w:rFonts w:asciiTheme="minorHAnsi" w:hAnsiTheme="minorHAnsi" w:cstheme="minorHAnsi"/>
                <w:b/>
                <w:bCs/>
              </w:rPr>
            </w:pPr>
            <w:r w:rsidRPr="00D51BEC">
              <w:rPr>
                <w:rFonts w:asciiTheme="minorHAnsi" w:hAnsiTheme="minorHAnsi" w:cstheme="minorHAnsi"/>
                <w:b/>
                <w:bCs/>
              </w:rPr>
              <w:t>Description</w:t>
            </w:r>
          </w:p>
        </w:tc>
      </w:tr>
      <w:tr w:rsidR="00E97CCA" w:rsidRPr="00D51BEC" w14:paraId="21C439AD" w14:textId="77777777" w:rsidTr="007F6858">
        <w:tc>
          <w:tcPr>
            <w:tcW w:w="0" w:type="auto"/>
            <w:hideMark/>
          </w:tcPr>
          <w:p w14:paraId="644AB25D" w14:textId="77777777" w:rsidR="00E97CCA" w:rsidRPr="00231922" w:rsidRDefault="00E97CCA" w:rsidP="00E97CCA">
            <w:r w:rsidRPr="00231922">
              <w:t>1</w:t>
            </w:r>
          </w:p>
        </w:tc>
        <w:tc>
          <w:tcPr>
            <w:tcW w:w="2164" w:type="dxa"/>
            <w:hideMark/>
          </w:tcPr>
          <w:p w14:paraId="20A9859C" w14:textId="77777777" w:rsidR="00E97CCA" w:rsidRPr="00231922" w:rsidRDefault="00E97CCA" w:rsidP="00E97CCA">
            <w:r w:rsidRPr="00231922">
              <w:t>id</w:t>
            </w:r>
          </w:p>
        </w:tc>
        <w:tc>
          <w:tcPr>
            <w:tcW w:w="1295" w:type="dxa"/>
            <w:hideMark/>
          </w:tcPr>
          <w:p w14:paraId="227773C3" w14:textId="77777777" w:rsidR="00E97CCA" w:rsidRPr="00231922" w:rsidRDefault="00E97CCA" w:rsidP="00E97CCA">
            <w:proofErr w:type="gramStart"/>
            <w:r w:rsidRPr="00231922">
              <w:t>int(</w:t>
            </w:r>
            <w:proofErr w:type="gramEnd"/>
            <w:r w:rsidRPr="00231922">
              <w:t>11)</w:t>
            </w:r>
          </w:p>
        </w:tc>
        <w:tc>
          <w:tcPr>
            <w:tcW w:w="973" w:type="dxa"/>
            <w:hideMark/>
          </w:tcPr>
          <w:p w14:paraId="5BA0BB42" w14:textId="77777777" w:rsidR="00E97CCA" w:rsidRPr="00231922" w:rsidRDefault="003279D0" w:rsidP="00E97CCA">
            <w:r>
              <w:t>PRIMARY</w:t>
            </w:r>
          </w:p>
        </w:tc>
        <w:tc>
          <w:tcPr>
            <w:tcW w:w="1701" w:type="dxa"/>
            <w:hideMark/>
          </w:tcPr>
          <w:p w14:paraId="403CAE64" w14:textId="77777777" w:rsidR="00E97CCA" w:rsidRPr="00231922" w:rsidRDefault="00E97CCA" w:rsidP="00E97CCA">
            <w:r w:rsidRPr="00231922">
              <w:t>NOT NULL, AUTO_INCREMENT</w:t>
            </w:r>
          </w:p>
        </w:tc>
        <w:tc>
          <w:tcPr>
            <w:tcW w:w="2693" w:type="dxa"/>
            <w:hideMark/>
          </w:tcPr>
          <w:p w14:paraId="72FAFCE1" w14:textId="77777777" w:rsidR="00E97CCA" w:rsidRPr="00231922" w:rsidRDefault="00E97CCA" w:rsidP="00E97CCA">
            <w:r w:rsidRPr="00231922">
              <w:t>Unique identifier for each pollution record</w:t>
            </w:r>
          </w:p>
        </w:tc>
      </w:tr>
      <w:tr w:rsidR="00E97CCA" w:rsidRPr="00D51BEC" w14:paraId="1988C3C3" w14:textId="77777777" w:rsidTr="007F6858">
        <w:tc>
          <w:tcPr>
            <w:tcW w:w="0" w:type="auto"/>
            <w:hideMark/>
          </w:tcPr>
          <w:p w14:paraId="7FE57816" w14:textId="77777777" w:rsidR="00E97CCA" w:rsidRPr="00231922" w:rsidRDefault="00E97CCA" w:rsidP="00E97CCA">
            <w:r w:rsidRPr="00231922">
              <w:t>2</w:t>
            </w:r>
          </w:p>
        </w:tc>
        <w:tc>
          <w:tcPr>
            <w:tcW w:w="2164" w:type="dxa"/>
            <w:hideMark/>
          </w:tcPr>
          <w:p w14:paraId="213CE6D2" w14:textId="77777777" w:rsidR="00E97CCA" w:rsidRPr="00231922" w:rsidRDefault="00E97CCA" w:rsidP="00E97CCA">
            <w:proofErr w:type="spellStart"/>
            <w:r w:rsidRPr="00231922">
              <w:t>vehicle_id</w:t>
            </w:r>
            <w:proofErr w:type="spellEnd"/>
          </w:p>
        </w:tc>
        <w:tc>
          <w:tcPr>
            <w:tcW w:w="1295" w:type="dxa"/>
            <w:hideMark/>
          </w:tcPr>
          <w:p w14:paraId="386FBF76" w14:textId="77777777" w:rsidR="00E97CCA" w:rsidRPr="00231922" w:rsidRDefault="00E97CCA" w:rsidP="00E97CCA">
            <w:proofErr w:type="gramStart"/>
            <w:r w:rsidRPr="00231922">
              <w:t>varchar(</w:t>
            </w:r>
            <w:proofErr w:type="gramEnd"/>
            <w:r w:rsidRPr="00231922">
              <w:t>30)</w:t>
            </w:r>
          </w:p>
        </w:tc>
        <w:tc>
          <w:tcPr>
            <w:tcW w:w="973" w:type="dxa"/>
            <w:hideMark/>
          </w:tcPr>
          <w:p w14:paraId="3210DC0C" w14:textId="77777777" w:rsidR="00E97CCA" w:rsidRPr="00231922" w:rsidRDefault="00CA0DFC" w:rsidP="00E97CCA">
            <w:r w:rsidRPr="00CA0DFC">
              <w:t>Foreign</w:t>
            </w:r>
          </w:p>
        </w:tc>
        <w:tc>
          <w:tcPr>
            <w:tcW w:w="1701" w:type="dxa"/>
            <w:hideMark/>
          </w:tcPr>
          <w:p w14:paraId="4BD68B74" w14:textId="77777777" w:rsidR="00E97CCA" w:rsidRPr="00231922" w:rsidRDefault="00CA0DFC" w:rsidP="00E97CCA">
            <w:r w:rsidRPr="00CA0DFC">
              <w:t>NOT NULL, FOREIGN KEY (</w:t>
            </w:r>
            <w:proofErr w:type="spellStart"/>
            <w:r w:rsidRPr="00CA0DFC">
              <w:t>vehicle_id</w:t>
            </w:r>
            <w:proofErr w:type="spellEnd"/>
            <w:r w:rsidRPr="00CA0DFC">
              <w:t xml:space="preserve">) REFERENCES </w:t>
            </w:r>
            <w:proofErr w:type="spellStart"/>
            <w:r w:rsidRPr="00CA0DFC">
              <w:t>tbl_vehicles</w:t>
            </w:r>
            <w:proofErr w:type="spellEnd"/>
            <w:r w:rsidRPr="00CA0DFC">
              <w:t>(</w:t>
            </w:r>
            <w:proofErr w:type="spellStart"/>
            <w:r w:rsidRPr="00CA0DFC">
              <w:t>vehicle_id</w:t>
            </w:r>
            <w:proofErr w:type="spellEnd"/>
            <w:r w:rsidRPr="00CA0DFC">
              <w:t>)</w:t>
            </w:r>
          </w:p>
        </w:tc>
        <w:tc>
          <w:tcPr>
            <w:tcW w:w="2693" w:type="dxa"/>
            <w:hideMark/>
          </w:tcPr>
          <w:p w14:paraId="00B0CBD8" w14:textId="77777777" w:rsidR="00E97CCA" w:rsidRPr="00231922" w:rsidRDefault="00E97CCA" w:rsidP="00E97CCA">
            <w:r w:rsidRPr="00231922">
              <w:t>Vehicle registration number</w:t>
            </w:r>
          </w:p>
        </w:tc>
      </w:tr>
      <w:tr w:rsidR="00E97CCA" w:rsidRPr="00D51BEC" w14:paraId="342CCAFF" w14:textId="77777777" w:rsidTr="007F6858">
        <w:tc>
          <w:tcPr>
            <w:tcW w:w="0" w:type="auto"/>
          </w:tcPr>
          <w:p w14:paraId="2ECABC5A" w14:textId="77777777" w:rsidR="00E97CCA" w:rsidRPr="00231922" w:rsidRDefault="00E97CCA" w:rsidP="00E97CCA">
            <w:r w:rsidRPr="00231922">
              <w:lastRenderedPageBreak/>
              <w:t>3</w:t>
            </w:r>
          </w:p>
        </w:tc>
        <w:tc>
          <w:tcPr>
            <w:tcW w:w="2164" w:type="dxa"/>
          </w:tcPr>
          <w:p w14:paraId="32A883A1" w14:textId="77777777" w:rsidR="00E97CCA" w:rsidRPr="00231922" w:rsidRDefault="00E97CCA" w:rsidP="00E97CCA">
            <w:proofErr w:type="spellStart"/>
            <w:r w:rsidRPr="00231922">
              <w:t>exp_date</w:t>
            </w:r>
            <w:proofErr w:type="spellEnd"/>
          </w:p>
        </w:tc>
        <w:tc>
          <w:tcPr>
            <w:tcW w:w="1295" w:type="dxa"/>
          </w:tcPr>
          <w:p w14:paraId="05CE78CB" w14:textId="77777777" w:rsidR="00E97CCA" w:rsidRPr="00231922" w:rsidRDefault="00E97CCA" w:rsidP="00E97CCA">
            <w:r w:rsidRPr="00231922">
              <w:t>date</w:t>
            </w:r>
          </w:p>
        </w:tc>
        <w:tc>
          <w:tcPr>
            <w:tcW w:w="973" w:type="dxa"/>
          </w:tcPr>
          <w:p w14:paraId="5CFCAF8A" w14:textId="77777777" w:rsidR="00E97CCA" w:rsidRPr="00231922" w:rsidRDefault="00E97CCA" w:rsidP="00E97CCA"/>
        </w:tc>
        <w:tc>
          <w:tcPr>
            <w:tcW w:w="1701" w:type="dxa"/>
          </w:tcPr>
          <w:p w14:paraId="64E734A2" w14:textId="77777777" w:rsidR="00E97CCA" w:rsidRPr="00231922" w:rsidRDefault="00E97CCA" w:rsidP="00E97CCA"/>
        </w:tc>
        <w:tc>
          <w:tcPr>
            <w:tcW w:w="2693" w:type="dxa"/>
          </w:tcPr>
          <w:p w14:paraId="14DB17CD" w14:textId="77777777" w:rsidR="00E97CCA" w:rsidRPr="00231922" w:rsidRDefault="00E97CCA" w:rsidP="00E97CCA">
            <w:r w:rsidRPr="00231922">
              <w:t>Expiration date of pollution certificate</w:t>
            </w:r>
          </w:p>
        </w:tc>
      </w:tr>
      <w:tr w:rsidR="00E97CCA" w:rsidRPr="00D51BEC" w14:paraId="2CCFF630" w14:textId="77777777" w:rsidTr="007F6858">
        <w:tc>
          <w:tcPr>
            <w:tcW w:w="0" w:type="auto"/>
          </w:tcPr>
          <w:p w14:paraId="357462F7" w14:textId="77777777" w:rsidR="00E97CCA" w:rsidRPr="00231922" w:rsidRDefault="00E97CCA" w:rsidP="00E97CCA">
            <w:r w:rsidRPr="00231922">
              <w:t>4</w:t>
            </w:r>
          </w:p>
        </w:tc>
        <w:tc>
          <w:tcPr>
            <w:tcW w:w="2164" w:type="dxa"/>
          </w:tcPr>
          <w:p w14:paraId="4D057EC3" w14:textId="77777777" w:rsidR="00E97CCA" w:rsidRPr="00231922" w:rsidRDefault="00E97CCA" w:rsidP="00E97CCA">
            <w:r w:rsidRPr="00231922">
              <w:t>documents</w:t>
            </w:r>
          </w:p>
        </w:tc>
        <w:tc>
          <w:tcPr>
            <w:tcW w:w="1295" w:type="dxa"/>
          </w:tcPr>
          <w:p w14:paraId="66DCE14B" w14:textId="77777777" w:rsidR="00E97CCA" w:rsidRPr="00231922" w:rsidRDefault="00E97CCA" w:rsidP="00E97CCA">
            <w:proofErr w:type="gramStart"/>
            <w:r w:rsidRPr="00231922">
              <w:t>varchar(</w:t>
            </w:r>
            <w:proofErr w:type="gramEnd"/>
            <w:r w:rsidRPr="00231922">
              <w:t>300)</w:t>
            </w:r>
          </w:p>
        </w:tc>
        <w:tc>
          <w:tcPr>
            <w:tcW w:w="973" w:type="dxa"/>
          </w:tcPr>
          <w:p w14:paraId="42BBEE03" w14:textId="77777777" w:rsidR="00E97CCA" w:rsidRPr="00231922" w:rsidRDefault="00E97CCA" w:rsidP="00E97CCA"/>
        </w:tc>
        <w:tc>
          <w:tcPr>
            <w:tcW w:w="1701" w:type="dxa"/>
          </w:tcPr>
          <w:p w14:paraId="3EA6B4EB" w14:textId="77777777" w:rsidR="00E97CCA" w:rsidRPr="00231922" w:rsidRDefault="00E97CCA" w:rsidP="00E97CCA"/>
        </w:tc>
        <w:tc>
          <w:tcPr>
            <w:tcW w:w="2693" w:type="dxa"/>
          </w:tcPr>
          <w:p w14:paraId="1C776E52" w14:textId="77777777" w:rsidR="00E97CCA" w:rsidRPr="00231922" w:rsidRDefault="00E97CCA" w:rsidP="00E97CCA">
            <w:r w:rsidRPr="00231922">
              <w:t>URL to pollution documents</w:t>
            </w:r>
          </w:p>
        </w:tc>
      </w:tr>
      <w:tr w:rsidR="00E97CCA" w:rsidRPr="00D51BEC" w14:paraId="287475FD" w14:textId="77777777" w:rsidTr="007F6858">
        <w:tc>
          <w:tcPr>
            <w:tcW w:w="0" w:type="auto"/>
          </w:tcPr>
          <w:p w14:paraId="41246455" w14:textId="77777777" w:rsidR="00E97CCA" w:rsidRPr="00231922" w:rsidRDefault="00E97CCA" w:rsidP="00E97CCA">
            <w:r w:rsidRPr="00231922">
              <w:t>5</w:t>
            </w:r>
          </w:p>
        </w:tc>
        <w:tc>
          <w:tcPr>
            <w:tcW w:w="2164" w:type="dxa"/>
          </w:tcPr>
          <w:p w14:paraId="2C29E300" w14:textId="77777777" w:rsidR="00E97CCA" w:rsidRPr="00231922" w:rsidRDefault="00E97CCA" w:rsidP="00E97CCA">
            <w:proofErr w:type="spellStart"/>
            <w:r w:rsidRPr="00231922">
              <w:t>onCreated</w:t>
            </w:r>
            <w:proofErr w:type="spellEnd"/>
          </w:p>
        </w:tc>
        <w:tc>
          <w:tcPr>
            <w:tcW w:w="1295" w:type="dxa"/>
          </w:tcPr>
          <w:p w14:paraId="5DF653D6" w14:textId="77777777" w:rsidR="00E97CCA" w:rsidRPr="00231922" w:rsidRDefault="00E97CCA" w:rsidP="00E97CCA">
            <w:r w:rsidRPr="00231922">
              <w:t>timestamp</w:t>
            </w:r>
          </w:p>
        </w:tc>
        <w:tc>
          <w:tcPr>
            <w:tcW w:w="973" w:type="dxa"/>
          </w:tcPr>
          <w:p w14:paraId="4DFB149B" w14:textId="77777777" w:rsidR="00E97CCA" w:rsidRPr="00231922" w:rsidRDefault="00E97CCA" w:rsidP="00E97CCA"/>
        </w:tc>
        <w:tc>
          <w:tcPr>
            <w:tcW w:w="1701" w:type="dxa"/>
          </w:tcPr>
          <w:p w14:paraId="34524C4F" w14:textId="77777777" w:rsidR="00E97CCA" w:rsidRPr="00231922" w:rsidRDefault="00E97CCA" w:rsidP="00E97CCA">
            <w:r w:rsidRPr="00231922">
              <w:t xml:space="preserve">NOT NULL, DEFAULT </w:t>
            </w:r>
            <w:proofErr w:type="spellStart"/>
            <w:r w:rsidRPr="00231922">
              <w:t>current_</w:t>
            </w:r>
            <w:proofErr w:type="gramStart"/>
            <w:r w:rsidRPr="00231922">
              <w:t>timestamp</w:t>
            </w:r>
            <w:proofErr w:type="spellEnd"/>
            <w:r w:rsidRPr="00231922">
              <w:t>(</w:t>
            </w:r>
            <w:proofErr w:type="gramEnd"/>
            <w:r w:rsidRPr="00231922">
              <w:t>)</w:t>
            </w:r>
          </w:p>
        </w:tc>
        <w:tc>
          <w:tcPr>
            <w:tcW w:w="2693" w:type="dxa"/>
          </w:tcPr>
          <w:p w14:paraId="54464FE9" w14:textId="77777777" w:rsidR="00E97CCA" w:rsidRDefault="00E97CCA" w:rsidP="00E97CCA">
            <w:r w:rsidRPr="00231922">
              <w:t>Timestamp of record creation</w:t>
            </w:r>
          </w:p>
        </w:tc>
      </w:tr>
    </w:tbl>
    <w:p w14:paraId="16DF244F" w14:textId="77777777" w:rsidR="009C639B" w:rsidRDefault="009C639B" w:rsidP="009C639B">
      <w:pPr>
        <w:pStyle w:val="Heading3"/>
        <w:rPr>
          <w:rFonts w:asciiTheme="minorHAnsi" w:hAnsiTheme="minorHAnsi" w:cstheme="minorHAnsi"/>
          <w:b/>
          <w:bCs/>
          <w:color w:val="404040" w:themeColor="text1" w:themeTint="BF"/>
        </w:rPr>
      </w:pPr>
    </w:p>
    <w:p w14:paraId="0980A36C" w14:textId="77777777" w:rsidR="009C639B" w:rsidRDefault="00F1513B" w:rsidP="009C639B">
      <w:pPr>
        <w:pStyle w:val="Heading3"/>
        <w:rPr>
          <w:rStyle w:val="HTMLCode"/>
          <w:rFonts w:asciiTheme="minorHAnsi" w:hAnsiTheme="minorHAnsi" w:cstheme="minorHAnsi"/>
          <w:b/>
          <w:bCs/>
          <w:color w:val="404040" w:themeColor="text1" w:themeTint="BF"/>
        </w:rPr>
      </w:pPr>
      <w:r>
        <w:rPr>
          <w:rFonts w:asciiTheme="minorHAnsi" w:hAnsiTheme="minorHAnsi" w:cstheme="minorHAnsi"/>
          <w:b/>
          <w:bCs/>
          <w:color w:val="404040" w:themeColor="text1" w:themeTint="BF"/>
        </w:rPr>
        <w:t>6</w:t>
      </w:r>
      <w:r w:rsidR="009C639B" w:rsidRPr="00D51BEC">
        <w:rPr>
          <w:rFonts w:asciiTheme="minorHAnsi" w:hAnsiTheme="minorHAnsi" w:cstheme="minorHAnsi"/>
          <w:b/>
          <w:bCs/>
          <w:color w:val="404040" w:themeColor="text1" w:themeTint="BF"/>
        </w:rPr>
        <w:t xml:space="preserve">. </w:t>
      </w:r>
      <w:proofErr w:type="spellStart"/>
      <w:r w:rsidR="009C639B" w:rsidRPr="00D51BEC">
        <w:rPr>
          <w:rStyle w:val="HTMLCode"/>
          <w:rFonts w:asciiTheme="minorHAnsi" w:hAnsiTheme="minorHAnsi" w:cstheme="minorHAnsi"/>
          <w:b/>
          <w:bCs/>
          <w:color w:val="404040" w:themeColor="text1" w:themeTint="BF"/>
        </w:rPr>
        <w:t>tbl_</w:t>
      </w:r>
      <w:r w:rsidR="00E97CCA" w:rsidRPr="00E97CCA">
        <w:rPr>
          <w:rStyle w:val="HTMLCode"/>
          <w:rFonts w:asciiTheme="minorHAnsi" w:hAnsiTheme="minorHAnsi" w:cstheme="minorHAnsi"/>
          <w:b/>
          <w:bCs/>
          <w:color w:val="404040" w:themeColor="text1" w:themeTint="BF"/>
        </w:rPr>
        <w:t>trips</w:t>
      </w:r>
      <w:proofErr w:type="spellEnd"/>
    </w:p>
    <w:p w14:paraId="270A2CF8" w14:textId="77777777" w:rsidR="009C639B" w:rsidRPr="00D51BEC" w:rsidRDefault="009C639B" w:rsidP="009C639B"/>
    <w:tbl>
      <w:tblPr>
        <w:tblStyle w:val="TableGrid"/>
        <w:tblW w:w="9351" w:type="dxa"/>
        <w:tblLook w:val="04A0" w:firstRow="1" w:lastRow="0" w:firstColumn="1" w:lastColumn="0" w:noHBand="0" w:noVBand="1"/>
      </w:tblPr>
      <w:tblGrid>
        <w:gridCol w:w="525"/>
        <w:gridCol w:w="1745"/>
        <w:gridCol w:w="1464"/>
        <w:gridCol w:w="1219"/>
        <w:gridCol w:w="2491"/>
        <w:gridCol w:w="1907"/>
      </w:tblGrid>
      <w:tr w:rsidR="009C639B" w:rsidRPr="00D51BEC" w14:paraId="07700C94" w14:textId="77777777" w:rsidTr="007F6858">
        <w:tc>
          <w:tcPr>
            <w:tcW w:w="0" w:type="auto"/>
            <w:hideMark/>
          </w:tcPr>
          <w:p w14:paraId="4C6BEB8D" w14:textId="77777777" w:rsidR="009C639B" w:rsidRPr="00D51BEC" w:rsidRDefault="009C639B" w:rsidP="007F6858">
            <w:pPr>
              <w:jc w:val="center"/>
              <w:rPr>
                <w:rFonts w:asciiTheme="minorHAnsi" w:hAnsiTheme="minorHAnsi" w:cstheme="minorHAnsi"/>
                <w:b/>
                <w:bCs/>
              </w:rPr>
            </w:pPr>
            <w:r w:rsidRPr="00D51BEC">
              <w:rPr>
                <w:rFonts w:asciiTheme="minorHAnsi" w:hAnsiTheme="minorHAnsi" w:cstheme="minorHAnsi"/>
                <w:b/>
                <w:bCs/>
              </w:rPr>
              <w:t>No</w:t>
            </w:r>
          </w:p>
        </w:tc>
        <w:tc>
          <w:tcPr>
            <w:tcW w:w="2164" w:type="dxa"/>
            <w:hideMark/>
          </w:tcPr>
          <w:p w14:paraId="633868AC" w14:textId="77777777" w:rsidR="009C639B" w:rsidRPr="00D51BEC" w:rsidRDefault="009C639B" w:rsidP="007F6858">
            <w:pPr>
              <w:jc w:val="center"/>
              <w:rPr>
                <w:rFonts w:asciiTheme="minorHAnsi" w:hAnsiTheme="minorHAnsi" w:cstheme="minorHAnsi"/>
                <w:b/>
                <w:bCs/>
              </w:rPr>
            </w:pPr>
            <w:r w:rsidRPr="00D51BEC">
              <w:rPr>
                <w:rFonts w:asciiTheme="minorHAnsi" w:hAnsiTheme="minorHAnsi" w:cstheme="minorHAnsi"/>
                <w:b/>
                <w:bCs/>
              </w:rPr>
              <w:t>Fieldname</w:t>
            </w:r>
          </w:p>
        </w:tc>
        <w:tc>
          <w:tcPr>
            <w:tcW w:w="1295" w:type="dxa"/>
            <w:hideMark/>
          </w:tcPr>
          <w:p w14:paraId="06147045" w14:textId="77777777" w:rsidR="009C639B" w:rsidRPr="00D51BEC" w:rsidRDefault="009C639B" w:rsidP="007F6858">
            <w:pPr>
              <w:jc w:val="center"/>
              <w:rPr>
                <w:rFonts w:asciiTheme="minorHAnsi" w:hAnsiTheme="minorHAnsi" w:cstheme="minorHAnsi"/>
                <w:b/>
                <w:bCs/>
              </w:rPr>
            </w:pPr>
            <w:r w:rsidRPr="00D51BEC">
              <w:rPr>
                <w:rFonts w:asciiTheme="minorHAnsi" w:hAnsiTheme="minorHAnsi" w:cstheme="minorHAnsi"/>
                <w:b/>
                <w:bCs/>
              </w:rPr>
              <w:t>Datatype</w:t>
            </w:r>
          </w:p>
        </w:tc>
        <w:tc>
          <w:tcPr>
            <w:tcW w:w="973" w:type="dxa"/>
            <w:hideMark/>
          </w:tcPr>
          <w:p w14:paraId="5923BC1D" w14:textId="77777777" w:rsidR="009C639B" w:rsidRPr="00D51BEC" w:rsidRDefault="009C639B" w:rsidP="007F6858">
            <w:pPr>
              <w:jc w:val="center"/>
              <w:rPr>
                <w:rFonts w:asciiTheme="minorHAnsi" w:hAnsiTheme="minorHAnsi" w:cstheme="minorHAnsi"/>
                <w:b/>
                <w:bCs/>
              </w:rPr>
            </w:pPr>
            <w:r w:rsidRPr="00D51BEC">
              <w:rPr>
                <w:rFonts w:asciiTheme="minorHAnsi" w:hAnsiTheme="minorHAnsi" w:cstheme="minorHAnsi"/>
                <w:b/>
                <w:bCs/>
              </w:rPr>
              <w:t>Key</w:t>
            </w:r>
          </w:p>
        </w:tc>
        <w:tc>
          <w:tcPr>
            <w:tcW w:w="1701" w:type="dxa"/>
            <w:hideMark/>
          </w:tcPr>
          <w:p w14:paraId="4AF49574" w14:textId="77777777" w:rsidR="009C639B" w:rsidRPr="00D51BEC" w:rsidRDefault="009C639B" w:rsidP="007F6858">
            <w:pPr>
              <w:jc w:val="center"/>
              <w:rPr>
                <w:rFonts w:asciiTheme="minorHAnsi" w:hAnsiTheme="minorHAnsi" w:cstheme="minorHAnsi"/>
                <w:b/>
                <w:bCs/>
              </w:rPr>
            </w:pPr>
            <w:r w:rsidRPr="00D51BEC">
              <w:rPr>
                <w:rFonts w:asciiTheme="minorHAnsi" w:hAnsiTheme="minorHAnsi" w:cstheme="minorHAnsi"/>
                <w:b/>
                <w:bCs/>
              </w:rPr>
              <w:t>Constraints</w:t>
            </w:r>
          </w:p>
        </w:tc>
        <w:tc>
          <w:tcPr>
            <w:tcW w:w="2693" w:type="dxa"/>
            <w:hideMark/>
          </w:tcPr>
          <w:p w14:paraId="241652B7" w14:textId="77777777" w:rsidR="009C639B" w:rsidRPr="00D51BEC" w:rsidRDefault="009C639B" w:rsidP="007F6858">
            <w:pPr>
              <w:jc w:val="center"/>
              <w:rPr>
                <w:rFonts w:asciiTheme="minorHAnsi" w:hAnsiTheme="minorHAnsi" w:cstheme="minorHAnsi"/>
                <w:b/>
                <w:bCs/>
              </w:rPr>
            </w:pPr>
            <w:r w:rsidRPr="00D51BEC">
              <w:rPr>
                <w:rFonts w:asciiTheme="minorHAnsi" w:hAnsiTheme="minorHAnsi" w:cstheme="minorHAnsi"/>
                <w:b/>
                <w:bCs/>
              </w:rPr>
              <w:t>Description</w:t>
            </w:r>
          </w:p>
        </w:tc>
      </w:tr>
      <w:tr w:rsidR="00E97CCA" w:rsidRPr="00D51BEC" w14:paraId="33BBE359" w14:textId="77777777" w:rsidTr="00E97CCA">
        <w:tc>
          <w:tcPr>
            <w:tcW w:w="0" w:type="auto"/>
          </w:tcPr>
          <w:p w14:paraId="709F31ED" w14:textId="77777777" w:rsidR="00E97CCA" w:rsidRPr="000D1004" w:rsidRDefault="00E97CCA" w:rsidP="00E97CCA">
            <w:r w:rsidRPr="000D1004">
              <w:t>1</w:t>
            </w:r>
          </w:p>
        </w:tc>
        <w:tc>
          <w:tcPr>
            <w:tcW w:w="2164" w:type="dxa"/>
          </w:tcPr>
          <w:p w14:paraId="264B38BA" w14:textId="77777777" w:rsidR="00E97CCA" w:rsidRPr="000D1004" w:rsidRDefault="00E97CCA" w:rsidP="00E97CCA">
            <w:r w:rsidRPr="000D1004">
              <w:t>id</w:t>
            </w:r>
          </w:p>
        </w:tc>
        <w:tc>
          <w:tcPr>
            <w:tcW w:w="1295" w:type="dxa"/>
          </w:tcPr>
          <w:p w14:paraId="2ECBF324" w14:textId="77777777" w:rsidR="00E97CCA" w:rsidRPr="000D1004" w:rsidRDefault="00E97CCA" w:rsidP="00E97CCA">
            <w:proofErr w:type="gramStart"/>
            <w:r w:rsidRPr="000D1004">
              <w:t>int(</w:t>
            </w:r>
            <w:proofErr w:type="gramEnd"/>
            <w:r w:rsidRPr="000D1004">
              <w:t>11)</w:t>
            </w:r>
          </w:p>
        </w:tc>
        <w:tc>
          <w:tcPr>
            <w:tcW w:w="973" w:type="dxa"/>
          </w:tcPr>
          <w:p w14:paraId="613B6F10" w14:textId="77777777" w:rsidR="00E97CCA" w:rsidRPr="000D1004" w:rsidRDefault="003279D0" w:rsidP="00E97CCA">
            <w:r>
              <w:t>PRIMARY</w:t>
            </w:r>
          </w:p>
        </w:tc>
        <w:tc>
          <w:tcPr>
            <w:tcW w:w="1701" w:type="dxa"/>
          </w:tcPr>
          <w:p w14:paraId="4020A17D" w14:textId="77777777" w:rsidR="00E97CCA" w:rsidRPr="000D1004" w:rsidRDefault="00E97CCA" w:rsidP="00E97CCA">
            <w:r w:rsidRPr="000D1004">
              <w:t>NOT NULL, AUTO_INCREMENT</w:t>
            </w:r>
          </w:p>
        </w:tc>
        <w:tc>
          <w:tcPr>
            <w:tcW w:w="2693" w:type="dxa"/>
          </w:tcPr>
          <w:p w14:paraId="3EE008BC" w14:textId="77777777" w:rsidR="00E97CCA" w:rsidRPr="000D1004" w:rsidRDefault="00E97CCA" w:rsidP="00E97CCA">
            <w:r w:rsidRPr="000D1004">
              <w:t>Unique identifier for each trip</w:t>
            </w:r>
          </w:p>
        </w:tc>
      </w:tr>
      <w:tr w:rsidR="00E97CCA" w:rsidRPr="00D51BEC" w14:paraId="0A863E5B" w14:textId="77777777" w:rsidTr="00E97CCA">
        <w:tc>
          <w:tcPr>
            <w:tcW w:w="0" w:type="auto"/>
          </w:tcPr>
          <w:p w14:paraId="4A0D9902" w14:textId="77777777" w:rsidR="00E97CCA" w:rsidRPr="000D1004" w:rsidRDefault="00E97CCA" w:rsidP="00E97CCA">
            <w:r w:rsidRPr="000D1004">
              <w:t>2</w:t>
            </w:r>
          </w:p>
        </w:tc>
        <w:tc>
          <w:tcPr>
            <w:tcW w:w="2164" w:type="dxa"/>
          </w:tcPr>
          <w:p w14:paraId="06B3CD1A" w14:textId="77777777" w:rsidR="00E97CCA" w:rsidRPr="000D1004" w:rsidRDefault="00E97CCA" w:rsidP="00E97CCA">
            <w:proofErr w:type="spellStart"/>
            <w:r w:rsidRPr="000D1004">
              <w:t>vehicle_id</w:t>
            </w:r>
            <w:proofErr w:type="spellEnd"/>
          </w:p>
        </w:tc>
        <w:tc>
          <w:tcPr>
            <w:tcW w:w="1295" w:type="dxa"/>
          </w:tcPr>
          <w:p w14:paraId="3AD01D16" w14:textId="77777777" w:rsidR="00E97CCA" w:rsidRPr="000D1004" w:rsidRDefault="00E97CCA" w:rsidP="00E97CCA">
            <w:proofErr w:type="gramStart"/>
            <w:r w:rsidRPr="000D1004">
              <w:t>varchar(</w:t>
            </w:r>
            <w:proofErr w:type="gramEnd"/>
            <w:r w:rsidRPr="000D1004">
              <w:t>300)</w:t>
            </w:r>
          </w:p>
        </w:tc>
        <w:tc>
          <w:tcPr>
            <w:tcW w:w="973" w:type="dxa"/>
          </w:tcPr>
          <w:p w14:paraId="5CF8A923" w14:textId="77777777" w:rsidR="00E97CCA" w:rsidRPr="000D1004" w:rsidRDefault="00CA0DFC" w:rsidP="00E97CCA">
            <w:r w:rsidRPr="00CA0DFC">
              <w:t>Foreign</w:t>
            </w:r>
          </w:p>
        </w:tc>
        <w:tc>
          <w:tcPr>
            <w:tcW w:w="1701" w:type="dxa"/>
          </w:tcPr>
          <w:p w14:paraId="4A7D7CE1" w14:textId="77777777" w:rsidR="00E97CCA" w:rsidRPr="000D1004" w:rsidRDefault="00CA0DFC" w:rsidP="00E97CCA">
            <w:r w:rsidRPr="00CA0DFC">
              <w:t>NOT NULL, FOREIGN KEY (</w:t>
            </w:r>
            <w:proofErr w:type="spellStart"/>
            <w:r w:rsidRPr="00CA0DFC">
              <w:t>vehicle_id</w:t>
            </w:r>
            <w:proofErr w:type="spellEnd"/>
            <w:r w:rsidRPr="00CA0DFC">
              <w:t xml:space="preserve">) REFERENCES </w:t>
            </w:r>
            <w:proofErr w:type="spellStart"/>
            <w:r w:rsidRPr="00CA0DFC">
              <w:t>tbl_vehicles</w:t>
            </w:r>
            <w:proofErr w:type="spellEnd"/>
            <w:r w:rsidRPr="00CA0DFC">
              <w:t>(</w:t>
            </w:r>
            <w:proofErr w:type="spellStart"/>
            <w:r w:rsidRPr="00CA0DFC">
              <w:t>vehicle_id</w:t>
            </w:r>
            <w:proofErr w:type="spellEnd"/>
            <w:r w:rsidRPr="00CA0DFC">
              <w:t>)</w:t>
            </w:r>
          </w:p>
        </w:tc>
        <w:tc>
          <w:tcPr>
            <w:tcW w:w="2693" w:type="dxa"/>
          </w:tcPr>
          <w:p w14:paraId="4B2CA36C" w14:textId="77777777" w:rsidR="00E97CCA" w:rsidRPr="000D1004" w:rsidRDefault="00E97CCA" w:rsidP="00E97CCA">
            <w:r w:rsidRPr="000D1004">
              <w:t>JSON array of vehicle registration numbers</w:t>
            </w:r>
          </w:p>
        </w:tc>
      </w:tr>
      <w:tr w:rsidR="00E97CCA" w:rsidRPr="00D51BEC" w14:paraId="7E1D12EF" w14:textId="77777777" w:rsidTr="007F6858">
        <w:tc>
          <w:tcPr>
            <w:tcW w:w="0" w:type="auto"/>
          </w:tcPr>
          <w:p w14:paraId="5B12CD8C" w14:textId="77777777" w:rsidR="00E97CCA" w:rsidRPr="000D1004" w:rsidRDefault="00E97CCA" w:rsidP="00E97CCA">
            <w:r w:rsidRPr="000D1004">
              <w:t>3</w:t>
            </w:r>
          </w:p>
        </w:tc>
        <w:tc>
          <w:tcPr>
            <w:tcW w:w="2164" w:type="dxa"/>
          </w:tcPr>
          <w:p w14:paraId="7B645F4E" w14:textId="77777777" w:rsidR="00E97CCA" w:rsidRPr="000D1004" w:rsidRDefault="00E97CCA" w:rsidP="00E97CCA">
            <w:r w:rsidRPr="000D1004">
              <w:t>driver</w:t>
            </w:r>
          </w:p>
        </w:tc>
        <w:tc>
          <w:tcPr>
            <w:tcW w:w="1295" w:type="dxa"/>
          </w:tcPr>
          <w:p w14:paraId="54A91F4F" w14:textId="77777777" w:rsidR="00E97CCA" w:rsidRPr="000D1004" w:rsidRDefault="00E97CCA" w:rsidP="00E97CCA">
            <w:proofErr w:type="gramStart"/>
            <w:r w:rsidRPr="000D1004">
              <w:t>varchar(</w:t>
            </w:r>
            <w:proofErr w:type="gramEnd"/>
            <w:r w:rsidRPr="000D1004">
              <w:t>300)</w:t>
            </w:r>
          </w:p>
        </w:tc>
        <w:tc>
          <w:tcPr>
            <w:tcW w:w="973" w:type="dxa"/>
          </w:tcPr>
          <w:p w14:paraId="7722E9CB" w14:textId="77777777" w:rsidR="00E97CCA" w:rsidRPr="000D1004" w:rsidRDefault="00E97CCA" w:rsidP="00E97CCA"/>
        </w:tc>
        <w:tc>
          <w:tcPr>
            <w:tcW w:w="1701" w:type="dxa"/>
          </w:tcPr>
          <w:p w14:paraId="1170179F" w14:textId="77777777" w:rsidR="00E97CCA" w:rsidRPr="000D1004" w:rsidRDefault="00E97CCA" w:rsidP="00E97CCA"/>
        </w:tc>
        <w:tc>
          <w:tcPr>
            <w:tcW w:w="2693" w:type="dxa"/>
          </w:tcPr>
          <w:p w14:paraId="1446E071" w14:textId="77777777" w:rsidR="00E97CCA" w:rsidRPr="000D1004" w:rsidRDefault="00E97CCA" w:rsidP="00E97CCA">
            <w:r w:rsidRPr="000D1004">
              <w:t>JSON array of driver names</w:t>
            </w:r>
          </w:p>
        </w:tc>
      </w:tr>
      <w:tr w:rsidR="00E97CCA" w:rsidRPr="00D51BEC" w14:paraId="07683C8D" w14:textId="77777777" w:rsidTr="007F6858">
        <w:tc>
          <w:tcPr>
            <w:tcW w:w="0" w:type="auto"/>
          </w:tcPr>
          <w:p w14:paraId="3C6C4A65" w14:textId="77777777" w:rsidR="00E97CCA" w:rsidRPr="000D1004" w:rsidRDefault="00E97CCA" w:rsidP="00E97CCA">
            <w:r w:rsidRPr="000D1004">
              <w:t>4</w:t>
            </w:r>
          </w:p>
        </w:tc>
        <w:tc>
          <w:tcPr>
            <w:tcW w:w="2164" w:type="dxa"/>
          </w:tcPr>
          <w:p w14:paraId="216ECA01" w14:textId="77777777" w:rsidR="00E97CCA" w:rsidRPr="000D1004" w:rsidRDefault="00E97CCA" w:rsidP="00E97CCA">
            <w:r w:rsidRPr="000D1004">
              <w:t>purpose</w:t>
            </w:r>
          </w:p>
        </w:tc>
        <w:tc>
          <w:tcPr>
            <w:tcW w:w="1295" w:type="dxa"/>
          </w:tcPr>
          <w:p w14:paraId="32483C84" w14:textId="77777777" w:rsidR="00E97CCA" w:rsidRPr="000D1004" w:rsidRDefault="00E97CCA" w:rsidP="00E97CCA">
            <w:proofErr w:type="gramStart"/>
            <w:r w:rsidRPr="000D1004">
              <w:t>varchar(</w:t>
            </w:r>
            <w:proofErr w:type="gramEnd"/>
            <w:r w:rsidRPr="000D1004">
              <w:t>300)</w:t>
            </w:r>
          </w:p>
        </w:tc>
        <w:tc>
          <w:tcPr>
            <w:tcW w:w="973" w:type="dxa"/>
          </w:tcPr>
          <w:p w14:paraId="1846579E" w14:textId="77777777" w:rsidR="00E97CCA" w:rsidRPr="000D1004" w:rsidRDefault="00E97CCA" w:rsidP="00E97CCA"/>
        </w:tc>
        <w:tc>
          <w:tcPr>
            <w:tcW w:w="1701" w:type="dxa"/>
          </w:tcPr>
          <w:p w14:paraId="5D9BFCB2" w14:textId="77777777" w:rsidR="00E97CCA" w:rsidRPr="000D1004" w:rsidRDefault="00E97CCA" w:rsidP="00E97CCA"/>
        </w:tc>
        <w:tc>
          <w:tcPr>
            <w:tcW w:w="2693" w:type="dxa"/>
          </w:tcPr>
          <w:p w14:paraId="443A30A0" w14:textId="77777777" w:rsidR="00E97CCA" w:rsidRPr="000D1004" w:rsidRDefault="00E97CCA" w:rsidP="00E97CCA">
            <w:r w:rsidRPr="000D1004">
              <w:t>Purpose of the trip</w:t>
            </w:r>
          </w:p>
        </w:tc>
      </w:tr>
      <w:tr w:rsidR="00E97CCA" w:rsidRPr="00D51BEC" w14:paraId="25E71A48" w14:textId="77777777" w:rsidTr="007F6858">
        <w:tc>
          <w:tcPr>
            <w:tcW w:w="0" w:type="auto"/>
          </w:tcPr>
          <w:p w14:paraId="44E79935" w14:textId="77777777" w:rsidR="00E97CCA" w:rsidRPr="000D1004" w:rsidRDefault="00E97CCA" w:rsidP="00E97CCA">
            <w:r w:rsidRPr="000D1004">
              <w:t>5</w:t>
            </w:r>
          </w:p>
        </w:tc>
        <w:tc>
          <w:tcPr>
            <w:tcW w:w="2164" w:type="dxa"/>
          </w:tcPr>
          <w:p w14:paraId="03ED51A3" w14:textId="77777777" w:rsidR="00E97CCA" w:rsidRPr="000D1004" w:rsidRDefault="00E97CCA" w:rsidP="00E97CCA">
            <w:proofErr w:type="spellStart"/>
            <w:r w:rsidRPr="000D1004">
              <w:t>starting_time</w:t>
            </w:r>
            <w:proofErr w:type="spellEnd"/>
          </w:p>
        </w:tc>
        <w:tc>
          <w:tcPr>
            <w:tcW w:w="1295" w:type="dxa"/>
          </w:tcPr>
          <w:p w14:paraId="4261835A" w14:textId="77777777" w:rsidR="00E97CCA" w:rsidRPr="000D1004" w:rsidRDefault="00E97CCA" w:rsidP="00E97CCA">
            <w:proofErr w:type="gramStart"/>
            <w:r w:rsidRPr="000D1004">
              <w:t>varchar(</w:t>
            </w:r>
            <w:proofErr w:type="gramEnd"/>
            <w:r w:rsidRPr="000D1004">
              <w:t>10)</w:t>
            </w:r>
          </w:p>
        </w:tc>
        <w:tc>
          <w:tcPr>
            <w:tcW w:w="973" w:type="dxa"/>
          </w:tcPr>
          <w:p w14:paraId="31F8E2D2" w14:textId="77777777" w:rsidR="00E97CCA" w:rsidRPr="000D1004" w:rsidRDefault="00E97CCA" w:rsidP="00E97CCA"/>
        </w:tc>
        <w:tc>
          <w:tcPr>
            <w:tcW w:w="1701" w:type="dxa"/>
          </w:tcPr>
          <w:p w14:paraId="342264F0" w14:textId="77777777" w:rsidR="00E97CCA" w:rsidRPr="000D1004" w:rsidRDefault="00E97CCA" w:rsidP="00E97CCA"/>
        </w:tc>
        <w:tc>
          <w:tcPr>
            <w:tcW w:w="2693" w:type="dxa"/>
          </w:tcPr>
          <w:p w14:paraId="26870C14" w14:textId="77777777" w:rsidR="00E97CCA" w:rsidRPr="000D1004" w:rsidRDefault="00E97CCA" w:rsidP="00E97CCA">
            <w:r w:rsidRPr="000D1004">
              <w:t>Starting time of the trip</w:t>
            </w:r>
          </w:p>
        </w:tc>
      </w:tr>
      <w:tr w:rsidR="00E97CCA" w:rsidRPr="00D51BEC" w14:paraId="37DF0B3A" w14:textId="77777777" w:rsidTr="007F6858">
        <w:tc>
          <w:tcPr>
            <w:tcW w:w="0" w:type="auto"/>
          </w:tcPr>
          <w:p w14:paraId="2DE80CC8" w14:textId="77777777" w:rsidR="00E97CCA" w:rsidRPr="000D1004" w:rsidRDefault="00E97CCA" w:rsidP="00E97CCA">
            <w:r w:rsidRPr="000D1004">
              <w:t>6</w:t>
            </w:r>
          </w:p>
        </w:tc>
        <w:tc>
          <w:tcPr>
            <w:tcW w:w="2164" w:type="dxa"/>
          </w:tcPr>
          <w:p w14:paraId="3A3F1937" w14:textId="77777777" w:rsidR="00E97CCA" w:rsidRPr="000D1004" w:rsidRDefault="00E97CCA" w:rsidP="00E97CCA">
            <w:r w:rsidRPr="000D1004">
              <w:t>route</w:t>
            </w:r>
          </w:p>
        </w:tc>
        <w:tc>
          <w:tcPr>
            <w:tcW w:w="1295" w:type="dxa"/>
          </w:tcPr>
          <w:p w14:paraId="21B7348A" w14:textId="77777777" w:rsidR="00E97CCA" w:rsidRPr="000D1004" w:rsidRDefault="00E97CCA" w:rsidP="00E97CCA">
            <w:proofErr w:type="gramStart"/>
            <w:r w:rsidRPr="000D1004">
              <w:t>varchar(</w:t>
            </w:r>
            <w:proofErr w:type="gramEnd"/>
            <w:r w:rsidRPr="000D1004">
              <w:t>300)</w:t>
            </w:r>
          </w:p>
        </w:tc>
        <w:tc>
          <w:tcPr>
            <w:tcW w:w="973" w:type="dxa"/>
          </w:tcPr>
          <w:p w14:paraId="0C6758A5" w14:textId="77777777" w:rsidR="00E97CCA" w:rsidRPr="000D1004" w:rsidRDefault="00E97CCA" w:rsidP="00E97CCA"/>
        </w:tc>
        <w:tc>
          <w:tcPr>
            <w:tcW w:w="1701" w:type="dxa"/>
          </w:tcPr>
          <w:p w14:paraId="73C0627E" w14:textId="77777777" w:rsidR="00E97CCA" w:rsidRPr="000D1004" w:rsidRDefault="00E97CCA" w:rsidP="00E97CCA"/>
        </w:tc>
        <w:tc>
          <w:tcPr>
            <w:tcW w:w="2693" w:type="dxa"/>
          </w:tcPr>
          <w:p w14:paraId="368F7096" w14:textId="77777777" w:rsidR="00E97CCA" w:rsidRPr="000D1004" w:rsidRDefault="00E97CCA" w:rsidP="00E97CCA">
            <w:r w:rsidRPr="000D1004">
              <w:t>JSON array of route coordinates or place names</w:t>
            </w:r>
          </w:p>
        </w:tc>
      </w:tr>
      <w:tr w:rsidR="00E97CCA" w:rsidRPr="00D51BEC" w14:paraId="7738168D" w14:textId="77777777" w:rsidTr="007F6858">
        <w:tc>
          <w:tcPr>
            <w:tcW w:w="0" w:type="auto"/>
          </w:tcPr>
          <w:p w14:paraId="02BE76A8" w14:textId="77777777" w:rsidR="00E97CCA" w:rsidRPr="000D1004" w:rsidRDefault="00E97CCA" w:rsidP="00E97CCA">
            <w:r w:rsidRPr="000D1004">
              <w:t>7</w:t>
            </w:r>
          </w:p>
        </w:tc>
        <w:tc>
          <w:tcPr>
            <w:tcW w:w="2164" w:type="dxa"/>
          </w:tcPr>
          <w:p w14:paraId="5FDAC28D" w14:textId="77777777" w:rsidR="00E97CCA" w:rsidRPr="000D1004" w:rsidRDefault="00E97CCA" w:rsidP="00E97CCA">
            <w:proofErr w:type="spellStart"/>
            <w:r w:rsidRPr="000D1004">
              <w:t>starting_km</w:t>
            </w:r>
            <w:proofErr w:type="spellEnd"/>
          </w:p>
        </w:tc>
        <w:tc>
          <w:tcPr>
            <w:tcW w:w="1295" w:type="dxa"/>
          </w:tcPr>
          <w:p w14:paraId="66668BEA" w14:textId="77777777" w:rsidR="00E97CCA" w:rsidRPr="000D1004" w:rsidRDefault="00E97CCA" w:rsidP="00E97CCA">
            <w:proofErr w:type="gramStart"/>
            <w:r w:rsidRPr="000D1004">
              <w:t>varchar(</w:t>
            </w:r>
            <w:proofErr w:type="gramEnd"/>
            <w:r w:rsidRPr="000D1004">
              <w:t>300)</w:t>
            </w:r>
          </w:p>
        </w:tc>
        <w:tc>
          <w:tcPr>
            <w:tcW w:w="973" w:type="dxa"/>
          </w:tcPr>
          <w:p w14:paraId="0712880C" w14:textId="77777777" w:rsidR="00E97CCA" w:rsidRPr="000D1004" w:rsidRDefault="00E97CCA" w:rsidP="00E97CCA"/>
        </w:tc>
        <w:tc>
          <w:tcPr>
            <w:tcW w:w="1701" w:type="dxa"/>
          </w:tcPr>
          <w:p w14:paraId="6CF9E762" w14:textId="77777777" w:rsidR="00E97CCA" w:rsidRPr="000D1004" w:rsidRDefault="00E97CCA" w:rsidP="00E97CCA"/>
        </w:tc>
        <w:tc>
          <w:tcPr>
            <w:tcW w:w="2693" w:type="dxa"/>
          </w:tcPr>
          <w:p w14:paraId="4A2E8F31" w14:textId="77777777" w:rsidR="00E97CCA" w:rsidRPr="000D1004" w:rsidRDefault="00E97CCA" w:rsidP="00E97CCA">
            <w:r w:rsidRPr="000D1004">
              <w:t>JSON array of starting kilometers for each vehicle</w:t>
            </w:r>
          </w:p>
        </w:tc>
      </w:tr>
      <w:tr w:rsidR="00E97CCA" w:rsidRPr="00D51BEC" w14:paraId="71025D6C" w14:textId="77777777" w:rsidTr="007F6858">
        <w:tc>
          <w:tcPr>
            <w:tcW w:w="0" w:type="auto"/>
          </w:tcPr>
          <w:p w14:paraId="3DC61190" w14:textId="77777777" w:rsidR="00E97CCA" w:rsidRPr="000D1004" w:rsidRDefault="00E97CCA" w:rsidP="00E97CCA">
            <w:r w:rsidRPr="000D1004">
              <w:t>8</w:t>
            </w:r>
          </w:p>
        </w:tc>
        <w:tc>
          <w:tcPr>
            <w:tcW w:w="2164" w:type="dxa"/>
          </w:tcPr>
          <w:p w14:paraId="729CA258" w14:textId="77777777" w:rsidR="00E97CCA" w:rsidRPr="000D1004" w:rsidRDefault="00E97CCA" w:rsidP="00E97CCA">
            <w:proofErr w:type="spellStart"/>
            <w:r w:rsidRPr="000D1004">
              <w:t>ending_km</w:t>
            </w:r>
            <w:proofErr w:type="spellEnd"/>
          </w:p>
        </w:tc>
        <w:tc>
          <w:tcPr>
            <w:tcW w:w="1295" w:type="dxa"/>
          </w:tcPr>
          <w:p w14:paraId="7E0CEC6C" w14:textId="77777777" w:rsidR="00E97CCA" w:rsidRPr="000D1004" w:rsidRDefault="00E97CCA" w:rsidP="00E97CCA">
            <w:proofErr w:type="gramStart"/>
            <w:r w:rsidRPr="000D1004">
              <w:t>varchar(</w:t>
            </w:r>
            <w:proofErr w:type="gramEnd"/>
            <w:r w:rsidRPr="000D1004">
              <w:t>300)</w:t>
            </w:r>
          </w:p>
        </w:tc>
        <w:tc>
          <w:tcPr>
            <w:tcW w:w="973" w:type="dxa"/>
          </w:tcPr>
          <w:p w14:paraId="50D6DF26" w14:textId="77777777" w:rsidR="00E97CCA" w:rsidRPr="000D1004" w:rsidRDefault="00E97CCA" w:rsidP="00E97CCA"/>
        </w:tc>
        <w:tc>
          <w:tcPr>
            <w:tcW w:w="1701" w:type="dxa"/>
          </w:tcPr>
          <w:p w14:paraId="5E3B8EA4" w14:textId="77777777" w:rsidR="00E97CCA" w:rsidRPr="000D1004" w:rsidRDefault="00E97CCA" w:rsidP="00E97CCA"/>
        </w:tc>
        <w:tc>
          <w:tcPr>
            <w:tcW w:w="2693" w:type="dxa"/>
          </w:tcPr>
          <w:p w14:paraId="2DDC219D" w14:textId="77777777" w:rsidR="00E97CCA" w:rsidRPr="000D1004" w:rsidRDefault="00E97CCA" w:rsidP="00E97CCA">
            <w:r w:rsidRPr="000D1004">
              <w:t>JSON array of ending kilometers for each vehicle</w:t>
            </w:r>
          </w:p>
        </w:tc>
      </w:tr>
      <w:tr w:rsidR="00E97CCA" w:rsidRPr="00D51BEC" w14:paraId="5C40217D" w14:textId="77777777" w:rsidTr="007F6858">
        <w:tc>
          <w:tcPr>
            <w:tcW w:w="0" w:type="auto"/>
          </w:tcPr>
          <w:p w14:paraId="02C6ECD4" w14:textId="77777777" w:rsidR="00E97CCA" w:rsidRPr="000D1004" w:rsidRDefault="00E97CCA" w:rsidP="00E97CCA">
            <w:r w:rsidRPr="000D1004">
              <w:t>9</w:t>
            </w:r>
          </w:p>
        </w:tc>
        <w:tc>
          <w:tcPr>
            <w:tcW w:w="2164" w:type="dxa"/>
          </w:tcPr>
          <w:p w14:paraId="24782668" w14:textId="77777777" w:rsidR="00E97CCA" w:rsidRPr="000D1004" w:rsidRDefault="00E97CCA" w:rsidP="00E97CCA">
            <w:proofErr w:type="spellStart"/>
            <w:r w:rsidRPr="000D1004">
              <w:t>onCreated</w:t>
            </w:r>
            <w:proofErr w:type="spellEnd"/>
          </w:p>
        </w:tc>
        <w:tc>
          <w:tcPr>
            <w:tcW w:w="1295" w:type="dxa"/>
          </w:tcPr>
          <w:p w14:paraId="30662FC3" w14:textId="77777777" w:rsidR="00E97CCA" w:rsidRPr="000D1004" w:rsidRDefault="00E97CCA" w:rsidP="00E97CCA">
            <w:r w:rsidRPr="000D1004">
              <w:t>timestamp</w:t>
            </w:r>
          </w:p>
        </w:tc>
        <w:tc>
          <w:tcPr>
            <w:tcW w:w="973" w:type="dxa"/>
          </w:tcPr>
          <w:p w14:paraId="5B431D5C" w14:textId="77777777" w:rsidR="00E97CCA" w:rsidRPr="000D1004" w:rsidRDefault="00E97CCA" w:rsidP="00E97CCA"/>
        </w:tc>
        <w:tc>
          <w:tcPr>
            <w:tcW w:w="1701" w:type="dxa"/>
          </w:tcPr>
          <w:p w14:paraId="38CA443D" w14:textId="77777777" w:rsidR="00E97CCA" w:rsidRPr="000D1004" w:rsidRDefault="00E97CCA" w:rsidP="00E97CCA">
            <w:r w:rsidRPr="000D1004">
              <w:t xml:space="preserve">NOT NULL, DEFAULT </w:t>
            </w:r>
            <w:proofErr w:type="spellStart"/>
            <w:r w:rsidRPr="000D1004">
              <w:t>current_</w:t>
            </w:r>
            <w:proofErr w:type="gramStart"/>
            <w:r w:rsidRPr="000D1004">
              <w:t>timestamp</w:t>
            </w:r>
            <w:proofErr w:type="spellEnd"/>
            <w:r w:rsidRPr="000D1004">
              <w:t>(</w:t>
            </w:r>
            <w:proofErr w:type="gramEnd"/>
            <w:r w:rsidRPr="000D1004">
              <w:t>)</w:t>
            </w:r>
          </w:p>
        </w:tc>
        <w:tc>
          <w:tcPr>
            <w:tcW w:w="2693" w:type="dxa"/>
          </w:tcPr>
          <w:p w14:paraId="42A8AEA1" w14:textId="77777777" w:rsidR="00E97CCA" w:rsidRPr="000D1004" w:rsidRDefault="00E97CCA" w:rsidP="00E97CCA">
            <w:r w:rsidRPr="000D1004">
              <w:t>Timestamp of record creation</w:t>
            </w:r>
          </w:p>
        </w:tc>
      </w:tr>
      <w:tr w:rsidR="00E97CCA" w:rsidRPr="00D51BEC" w14:paraId="4BB61DBC" w14:textId="77777777" w:rsidTr="007F6858">
        <w:tc>
          <w:tcPr>
            <w:tcW w:w="0" w:type="auto"/>
          </w:tcPr>
          <w:p w14:paraId="2351B1CC" w14:textId="77777777" w:rsidR="00E97CCA" w:rsidRPr="000D1004" w:rsidRDefault="00E97CCA" w:rsidP="00E97CCA">
            <w:r w:rsidRPr="000D1004">
              <w:lastRenderedPageBreak/>
              <w:t>10</w:t>
            </w:r>
          </w:p>
        </w:tc>
        <w:tc>
          <w:tcPr>
            <w:tcW w:w="2164" w:type="dxa"/>
          </w:tcPr>
          <w:p w14:paraId="101E9C7B" w14:textId="77777777" w:rsidR="00E97CCA" w:rsidRPr="000D1004" w:rsidRDefault="00E97CCA" w:rsidP="00E97CCA">
            <w:proofErr w:type="spellStart"/>
            <w:r w:rsidRPr="000D1004">
              <w:t>onUpdate</w:t>
            </w:r>
            <w:proofErr w:type="spellEnd"/>
          </w:p>
        </w:tc>
        <w:tc>
          <w:tcPr>
            <w:tcW w:w="1295" w:type="dxa"/>
          </w:tcPr>
          <w:p w14:paraId="0165C519" w14:textId="77777777" w:rsidR="00E97CCA" w:rsidRPr="000D1004" w:rsidRDefault="00E97CCA" w:rsidP="00E97CCA">
            <w:r w:rsidRPr="000D1004">
              <w:t>timestamp</w:t>
            </w:r>
          </w:p>
        </w:tc>
        <w:tc>
          <w:tcPr>
            <w:tcW w:w="973" w:type="dxa"/>
          </w:tcPr>
          <w:p w14:paraId="3846FC37" w14:textId="77777777" w:rsidR="00E97CCA" w:rsidRPr="000D1004" w:rsidRDefault="00E97CCA" w:rsidP="00E97CCA"/>
        </w:tc>
        <w:tc>
          <w:tcPr>
            <w:tcW w:w="1701" w:type="dxa"/>
          </w:tcPr>
          <w:p w14:paraId="1646A34D" w14:textId="77777777" w:rsidR="00E97CCA" w:rsidRPr="000D1004" w:rsidRDefault="00E97CCA" w:rsidP="00E97CCA">
            <w:r w:rsidRPr="000D1004">
              <w:t xml:space="preserve">NOT NULL, DEFAULT </w:t>
            </w:r>
            <w:proofErr w:type="spellStart"/>
            <w:r w:rsidRPr="000D1004">
              <w:t>current_</w:t>
            </w:r>
            <w:proofErr w:type="gramStart"/>
            <w:r w:rsidRPr="000D1004">
              <w:t>timestamp</w:t>
            </w:r>
            <w:proofErr w:type="spellEnd"/>
            <w:r w:rsidRPr="000D1004">
              <w:t>(</w:t>
            </w:r>
            <w:proofErr w:type="gramEnd"/>
            <w:r w:rsidRPr="000D1004">
              <w:t xml:space="preserve">) ON UPDATE </w:t>
            </w:r>
            <w:proofErr w:type="spellStart"/>
            <w:r w:rsidRPr="000D1004">
              <w:t>current_timestamp</w:t>
            </w:r>
            <w:proofErr w:type="spellEnd"/>
            <w:r w:rsidRPr="000D1004">
              <w:t>()</w:t>
            </w:r>
          </w:p>
        </w:tc>
        <w:tc>
          <w:tcPr>
            <w:tcW w:w="2693" w:type="dxa"/>
          </w:tcPr>
          <w:p w14:paraId="2EF36D55" w14:textId="77777777" w:rsidR="00E97CCA" w:rsidRDefault="00E97CCA" w:rsidP="00E97CCA">
            <w:r w:rsidRPr="000D1004">
              <w:t>Timestamp of last update</w:t>
            </w:r>
          </w:p>
        </w:tc>
      </w:tr>
    </w:tbl>
    <w:p w14:paraId="249F968E" w14:textId="77777777" w:rsidR="000C41B3" w:rsidRDefault="000C41B3" w:rsidP="000C41B3">
      <w:pPr>
        <w:tabs>
          <w:tab w:val="left" w:pos="7824"/>
        </w:tabs>
        <w:rPr>
          <w:rFonts w:cstheme="minorHAnsi"/>
        </w:rPr>
      </w:pPr>
    </w:p>
    <w:p w14:paraId="195F9696" w14:textId="77777777" w:rsidR="00AF430E" w:rsidRDefault="00EE7758" w:rsidP="00AF430E">
      <w:pPr>
        <w:pStyle w:val="Heading3"/>
        <w:rPr>
          <w:rStyle w:val="HTMLCode"/>
          <w:rFonts w:asciiTheme="minorHAnsi" w:hAnsiTheme="minorHAnsi" w:cstheme="minorHAnsi"/>
          <w:b/>
          <w:bCs/>
          <w:color w:val="404040" w:themeColor="text1" w:themeTint="BF"/>
        </w:rPr>
      </w:pPr>
      <w:r>
        <w:rPr>
          <w:rFonts w:asciiTheme="minorHAnsi" w:hAnsiTheme="minorHAnsi" w:cstheme="minorHAnsi"/>
          <w:b/>
          <w:bCs/>
          <w:color w:val="404040" w:themeColor="text1" w:themeTint="BF"/>
        </w:rPr>
        <w:t>7</w:t>
      </w:r>
      <w:r w:rsidR="00AF430E" w:rsidRPr="00D51BEC">
        <w:rPr>
          <w:rFonts w:asciiTheme="minorHAnsi" w:hAnsiTheme="minorHAnsi" w:cstheme="minorHAnsi"/>
          <w:b/>
          <w:bCs/>
          <w:color w:val="404040" w:themeColor="text1" w:themeTint="BF"/>
        </w:rPr>
        <w:t xml:space="preserve">. </w:t>
      </w:r>
      <w:proofErr w:type="spellStart"/>
      <w:r w:rsidR="00AF430E" w:rsidRPr="00D51BEC">
        <w:rPr>
          <w:rStyle w:val="HTMLCode"/>
          <w:rFonts w:asciiTheme="minorHAnsi" w:hAnsiTheme="minorHAnsi" w:cstheme="minorHAnsi"/>
          <w:b/>
          <w:bCs/>
          <w:color w:val="404040" w:themeColor="text1" w:themeTint="BF"/>
        </w:rPr>
        <w:t>tbl_</w:t>
      </w:r>
      <w:r w:rsidR="00E97CCA" w:rsidRPr="00E97CCA">
        <w:rPr>
          <w:rStyle w:val="HTMLCode"/>
          <w:rFonts w:asciiTheme="minorHAnsi" w:hAnsiTheme="minorHAnsi" w:cstheme="minorHAnsi"/>
          <w:b/>
          <w:bCs/>
          <w:color w:val="404040" w:themeColor="text1" w:themeTint="BF"/>
        </w:rPr>
        <w:t>vehicle</w:t>
      </w:r>
      <w:proofErr w:type="spellEnd"/>
    </w:p>
    <w:p w14:paraId="0320B989" w14:textId="77777777" w:rsidR="00AF430E" w:rsidRPr="00D51BEC" w:rsidRDefault="00AF430E" w:rsidP="00AF430E"/>
    <w:tbl>
      <w:tblPr>
        <w:tblStyle w:val="TableGrid"/>
        <w:tblW w:w="9351" w:type="dxa"/>
        <w:tblLook w:val="04A0" w:firstRow="1" w:lastRow="0" w:firstColumn="1" w:lastColumn="0" w:noHBand="0" w:noVBand="1"/>
      </w:tblPr>
      <w:tblGrid>
        <w:gridCol w:w="525"/>
        <w:gridCol w:w="2173"/>
        <w:gridCol w:w="1464"/>
        <w:gridCol w:w="1219"/>
        <w:gridCol w:w="2258"/>
        <w:gridCol w:w="1712"/>
      </w:tblGrid>
      <w:tr w:rsidR="00AF430E" w:rsidRPr="00D51BEC" w14:paraId="69A75A1C" w14:textId="77777777" w:rsidTr="007F6858">
        <w:tc>
          <w:tcPr>
            <w:tcW w:w="0" w:type="auto"/>
            <w:hideMark/>
          </w:tcPr>
          <w:p w14:paraId="197A635C" w14:textId="77777777" w:rsidR="00AF430E" w:rsidRPr="00D51BEC" w:rsidRDefault="00AF430E" w:rsidP="007F6858">
            <w:pPr>
              <w:jc w:val="center"/>
              <w:rPr>
                <w:rFonts w:asciiTheme="minorHAnsi" w:hAnsiTheme="minorHAnsi" w:cstheme="minorHAnsi"/>
                <w:b/>
                <w:bCs/>
              </w:rPr>
            </w:pPr>
            <w:r w:rsidRPr="00D51BEC">
              <w:rPr>
                <w:rFonts w:asciiTheme="minorHAnsi" w:hAnsiTheme="minorHAnsi" w:cstheme="minorHAnsi"/>
                <w:b/>
                <w:bCs/>
              </w:rPr>
              <w:t>No</w:t>
            </w:r>
          </w:p>
        </w:tc>
        <w:tc>
          <w:tcPr>
            <w:tcW w:w="2164" w:type="dxa"/>
            <w:hideMark/>
          </w:tcPr>
          <w:p w14:paraId="074288CF" w14:textId="77777777" w:rsidR="00AF430E" w:rsidRPr="00D51BEC" w:rsidRDefault="00AF430E" w:rsidP="007F6858">
            <w:pPr>
              <w:jc w:val="center"/>
              <w:rPr>
                <w:rFonts w:asciiTheme="minorHAnsi" w:hAnsiTheme="minorHAnsi" w:cstheme="minorHAnsi"/>
                <w:b/>
                <w:bCs/>
              </w:rPr>
            </w:pPr>
            <w:r w:rsidRPr="00D51BEC">
              <w:rPr>
                <w:rFonts w:asciiTheme="minorHAnsi" w:hAnsiTheme="minorHAnsi" w:cstheme="minorHAnsi"/>
                <w:b/>
                <w:bCs/>
              </w:rPr>
              <w:t>Fieldname</w:t>
            </w:r>
          </w:p>
        </w:tc>
        <w:tc>
          <w:tcPr>
            <w:tcW w:w="1295" w:type="dxa"/>
            <w:hideMark/>
          </w:tcPr>
          <w:p w14:paraId="1E872326" w14:textId="77777777" w:rsidR="00AF430E" w:rsidRPr="00D51BEC" w:rsidRDefault="00AF430E" w:rsidP="007F6858">
            <w:pPr>
              <w:jc w:val="center"/>
              <w:rPr>
                <w:rFonts w:asciiTheme="minorHAnsi" w:hAnsiTheme="minorHAnsi" w:cstheme="minorHAnsi"/>
                <w:b/>
                <w:bCs/>
              </w:rPr>
            </w:pPr>
            <w:r w:rsidRPr="00D51BEC">
              <w:rPr>
                <w:rFonts w:asciiTheme="minorHAnsi" w:hAnsiTheme="minorHAnsi" w:cstheme="minorHAnsi"/>
                <w:b/>
                <w:bCs/>
              </w:rPr>
              <w:t>Datatype</w:t>
            </w:r>
          </w:p>
        </w:tc>
        <w:tc>
          <w:tcPr>
            <w:tcW w:w="973" w:type="dxa"/>
            <w:hideMark/>
          </w:tcPr>
          <w:p w14:paraId="415C3A41" w14:textId="77777777" w:rsidR="00AF430E" w:rsidRPr="00D51BEC" w:rsidRDefault="00AF430E" w:rsidP="007F6858">
            <w:pPr>
              <w:jc w:val="center"/>
              <w:rPr>
                <w:rFonts w:asciiTheme="minorHAnsi" w:hAnsiTheme="minorHAnsi" w:cstheme="minorHAnsi"/>
                <w:b/>
                <w:bCs/>
              </w:rPr>
            </w:pPr>
            <w:r w:rsidRPr="00D51BEC">
              <w:rPr>
                <w:rFonts w:asciiTheme="minorHAnsi" w:hAnsiTheme="minorHAnsi" w:cstheme="minorHAnsi"/>
                <w:b/>
                <w:bCs/>
              </w:rPr>
              <w:t>Key</w:t>
            </w:r>
          </w:p>
        </w:tc>
        <w:tc>
          <w:tcPr>
            <w:tcW w:w="1701" w:type="dxa"/>
            <w:hideMark/>
          </w:tcPr>
          <w:p w14:paraId="0A33941A" w14:textId="77777777" w:rsidR="00AF430E" w:rsidRPr="00D51BEC" w:rsidRDefault="00AF430E" w:rsidP="007F6858">
            <w:pPr>
              <w:jc w:val="center"/>
              <w:rPr>
                <w:rFonts w:asciiTheme="minorHAnsi" w:hAnsiTheme="minorHAnsi" w:cstheme="minorHAnsi"/>
                <w:b/>
                <w:bCs/>
              </w:rPr>
            </w:pPr>
            <w:r w:rsidRPr="00D51BEC">
              <w:rPr>
                <w:rFonts w:asciiTheme="minorHAnsi" w:hAnsiTheme="minorHAnsi" w:cstheme="minorHAnsi"/>
                <w:b/>
                <w:bCs/>
              </w:rPr>
              <w:t>Constraints</w:t>
            </w:r>
          </w:p>
        </w:tc>
        <w:tc>
          <w:tcPr>
            <w:tcW w:w="2693" w:type="dxa"/>
            <w:hideMark/>
          </w:tcPr>
          <w:p w14:paraId="77C55DAB" w14:textId="77777777" w:rsidR="00AF430E" w:rsidRPr="00D51BEC" w:rsidRDefault="00AF430E" w:rsidP="007F6858">
            <w:pPr>
              <w:jc w:val="center"/>
              <w:rPr>
                <w:rFonts w:asciiTheme="minorHAnsi" w:hAnsiTheme="minorHAnsi" w:cstheme="minorHAnsi"/>
                <w:b/>
                <w:bCs/>
              </w:rPr>
            </w:pPr>
            <w:r w:rsidRPr="00D51BEC">
              <w:rPr>
                <w:rFonts w:asciiTheme="minorHAnsi" w:hAnsiTheme="minorHAnsi" w:cstheme="minorHAnsi"/>
                <w:b/>
                <w:bCs/>
              </w:rPr>
              <w:t>Description</w:t>
            </w:r>
          </w:p>
        </w:tc>
      </w:tr>
      <w:tr w:rsidR="00E97CCA" w:rsidRPr="00D51BEC" w14:paraId="1D3E4ED4" w14:textId="77777777" w:rsidTr="00E97CCA">
        <w:tc>
          <w:tcPr>
            <w:tcW w:w="0" w:type="auto"/>
          </w:tcPr>
          <w:p w14:paraId="5438E114" w14:textId="77777777" w:rsidR="00E97CCA" w:rsidRPr="00B55CEB" w:rsidRDefault="00E97CCA" w:rsidP="00E97CCA">
            <w:r w:rsidRPr="00B55CEB">
              <w:t>1</w:t>
            </w:r>
          </w:p>
        </w:tc>
        <w:tc>
          <w:tcPr>
            <w:tcW w:w="2164" w:type="dxa"/>
          </w:tcPr>
          <w:p w14:paraId="251F8E3D" w14:textId="77777777" w:rsidR="00E97CCA" w:rsidRPr="00B55CEB" w:rsidRDefault="00E97CCA" w:rsidP="00E97CCA">
            <w:r w:rsidRPr="00B55CEB">
              <w:t>id</w:t>
            </w:r>
          </w:p>
        </w:tc>
        <w:tc>
          <w:tcPr>
            <w:tcW w:w="1295" w:type="dxa"/>
          </w:tcPr>
          <w:p w14:paraId="46A0890F" w14:textId="77777777" w:rsidR="00E97CCA" w:rsidRPr="00B55CEB" w:rsidRDefault="00E97CCA" w:rsidP="00E97CCA">
            <w:proofErr w:type="gramStart"/>
            <w:r w:rsidRPr="00B55CEB">
              <w:t>int(</w:t>
            </w:r>
            <w:proofErr w:type="gramEnd"/>
            <w:r w:rsidRPr="00B55CEB">
              <w:t>11)</w:t>
            </w:r>
          </w:p>
        </w:tc>
        <w:tc>
          <w:tcPr>
            <w:tcW w:w="973" w:type="dxa"/>
          </w:tcPr>
          <w:p w14:paraId="17B6E88E" w14:textId="77777777" w:rsidR="00E97CCA" w:rsidRPr="00B55CEB" w:rsidRDefault="003279D0" w:rsidP="00E97CCA">
            <w:r>
              <w:t>PRIMARY</w:t>
            </w:r>
          </w:p>
        </w:tc>
        <w:tc>
          <w:tcPr>
            <w:tcW w:w="1701" w:type="dxa"/>
          </w:tcPr>
          <w:p w14:paraId="5F045CD6" w14:textId="77777777" w:rsidR="00E97CCA" w:rsidRPr="00B55CEB" w:rsidRDefault="00E97CCA" w:rsidP="00E97CCA">
            <w:r w:rsidRPr="00B55CEB">
              <w:t>NOT NULL, AUTO_INCREMENT</w:t>
            </w:r>
          </w:p>
        </w:tc>
        <w:tc>
          <w:tcPr>
            <w:tcW w:w="2693" w:type="dxa"/>
          </w:tcPr>
          <w:p w14:paraId="456A61FF" w14:textId="77777777" w:rsidR="00E97CCA" w:rsidRPr="00B55CEB" w:rsidRDefault="00E97CCA" w:rsidP="00E97CCA">
            <w:r w:rsidRPr="00B55CEB">
              <w:t>Unique identifier for each vehicle</w:t>
            </w:r>
          </w:p>
        </w:tc>
      </w:tr>
      <w:tr w:rsidR="00E97CCA" w:rsidRPr="00D51BEC" w14:paraId="0EB02E67" w14:textId="77777777" w:rsidTr="00E97CCA">
        <w:tc>
          <w:tcPr>
            <w:tcW w:w="0" w:type="auto"/>
          </w:tcPr>
          <w:p w14:paraId="7A62D0A9" w14:textId="77777777" w:rsidR="00E97CCA" w:rsidRPr="00B55CEB" w:rsidRDefault="00E97CCA" w:rsidP="00E97CCA">
            <w:r w:rsidRPr="00B55CEB">
              <w:t>2</w:t>
            </w:r>
          </w:p>
        </w:tc>
        <w:tc>
          <w:tcPr>
            <w:tcW w:w="2164" w:type="dxa"/>
          </w:tcPr>
          <w:p w14:paraId="3BEBE5B2" w14:textId="77777777" w:rsidR="00E97CCA" w:rsidRPr="00B55CEB" w:rsidRDefault="00E97CCA" w:rsidP="00E97CCA">
            <w:proofErr w:type="spellStart"/>
            <w:r w:rsidRPr="00B55CEB">
              <w:t>assigned_driver</w:t>
            </w:r>
            <w:proofErr w:type="spellEnd"/>
          </w:p>
        </w:tc>
        <w:tc>
          <w:tcPr>
            <w:tcW w:w="1295" w:type="dxa"/>
          </w:tcPr>
          <w:p w14:paraId="63D7B2B5" w14:textId="77777777" w:rsidR="00E97CCA" w:rsidRPr="00B55CEB" w:rsidRDefault="00E97CCA" w:rsidP="00E97CCA">
            <w:proofErr w:type="gramStart"/>
            <w:r w:rsidRPr="00B55CEB">
              <w:t>varchar(</w:t>
            </w:r>
            <w:proofErr w:type="gramEnd"/>
            <w:r w:rsidRPr="00B55CEB">
              <w:t>50)</w:t>
            </w:r>
          </w:p>
        </w:tc>
        <w:tc>
          <w:tcPr>
            <w:tcW w:w="973" w:type="dxa"/>
          </w:tcPr>
          <w:p w14:paraId="64EFA9CF" w14:textId="77777777" w:rsidR="00E97CCA" w:rsidRPr="00B55CEB" w:rsidRDefault="00CA0DFC" w:rsidP="00E97CCA">
            <w:r w:rsidRPr="00CA0DFC">
              <w:t>Foreign</w:t>
            </w:r>
          </w:p>
        </w:tc>
        <w:tc>
          <w:tcPr>
            <w:tcW w:w="1701" w:type="dxa"/>
          </w:tcPr>
          <w:p w14:paraId="59526528" w14:textId="77777777" w:rsidR="00E97CCA" w:rsidRPr="00B55CEB" w:rsidRDefault="00CA0DFC" w:rsidP="00E97CCA">
            <w:r w:rsidRPr="00CA0DFC">
              <w:t>NOT NULL, FOREIGN KEY (</w:t>
            </w:r>
            <w:proofErr w:type="spellStart"/>
            <w:r w:rsidRPr="00CA0DFC">
              <w:t>driver_id</w:t>
            </w:r>
            <w:proofErr w:type="spellEnd"/>
            <w:r w:rsidRPr="00CA0DFC">
              <w:t xml:space="preserve">) REFERENCES </w:t>
            </w:r>
            <w:proofErr w:type="spellStart"/>
            <w:r w:rsidRPr="00CA0DFC">
              <w:t>tbl_drivers</w:t>
            </w:r>
            <w:proofErr w:type="spellEnd"/>
            <w:r w:rsidRPr="00CA0DFC">
              <w:t>(</w:t>
            </w:r>
            <w:proofErr w:type="spellStart"/>
            <w:r w:rsidRPr="00CA0DFC">
              <w:t>driver_id</w:t>
            </w:r>
            <w:proofErr w:type="spellEnd"/>
            <w:r w:rsidRPr="00CA0DFC">
              <w:t>)</w:t>
            </w:r>
          </w:p>
        </w:tc>
        <w:tc>
          <w:tcPr>
            <w:tcW w:w="2693" w:type="dxa"/>
          </w:tcPr>
          <w:p w14:paraId="48FF8C24" w14:textId="77777777" w:rsidR="00E97CCA" w:rsidRPr="00B55CEB" w:rsidRDefault="00E97CCA" w:rsidP="00E97CCA">
            <w:r w:rsidRPr="00B55CEB">
              <w:t>Name of the assigned driver</w:t>
            </w:r>
          </w:p>
        </w:tc>
      </w:tr>
      <w:tr w:rsidR="00E97CCA" w:rsidRPr="00D51BEC" w14:paraId="3B1C87B1" w14:textId="77777777" w:rsidTr="007F6858">
        <w:tc>
          <w:tcPr>
            <w:tcW w:w="0" w:type="auto"/>
          </w:tcPr>
          <w:p w14:paraId="17F0D96C" w14:textId="77777777" w:rsidR="00E97CCA" w:rsidRPr="00B55CEB" w:rsidRDefault="00E97CCA" w:rsidP="00E97CCA">
            <w:r w:rsidRPr="00B55CEB">
              <w:t>3</w:t>
            </w:r>
          </w:p>
        </w:tc>
        <w:tc>
          <w:tcPr>
            <w:tcW w:w="2164" w:type="dxa"/>
          </w:tcPr>
          <w:p w14:paraId="0DD1B9F6" w14:textId="77777777" w:rsidR="00E97CCA" w:rsidRPr="00B55CEB" w:rsidRDefault="00E97CCA" w:rsidP="00E97CCA">
            <w:proofErr w:type="spellStart"/>
            <w:r w:rsidRPr="00B55CEB">
              <w:t>chassis_no</w:t>
            </w:r>
            <w:proofErr w:type="spellEnd"/>
          </w:p>
        </w:tc>
        <w:tc>
          <w:tcPr>
            <w:tcW w:w="1295" w:type="dxa"/>
          </w:tcPr>
          <w:p w14:paraId="41D7CEE9" w14:textId="77777777" w:rsidR="00E97CCA" w:rsidRPr="00B55CEB" w:rsidRDefault="00E97CCA" w:rsidP="00E97CCA">
            <w:proofErr w:type="gramStart"/>
            <w:r w:rsidRPr="00B55CEB">
              <w:t>varchar(</w:t>
            </w:r>
            <w:proofErr w:type="gramEnd"/>
            <w:r w:rsidRPr="00B55CEB">
              <w:t>100)</w:t>
            </w:r>
          </w:p>
        </w:tc>
        <w:tc>
          <w:tcPr>
            <w:tcW w:w="973" w:type="dxa"/>
          </w:tcPr>
          <w:p w14:paraId="0F29917F" w14:textId="77777777" w:rsidR="00E97CCA" w:rsidRPr="00B55CEB" w:rsidRDefault="00E97CCA" w:rsidP="00E97CCA"/>
        </w:tc>
        <w:tc>
          <w:tcPr>
            <w:tcW w:w="1701" w:type="dxa"/>
          </w:tcPr>
          <w:p w14:paraId="48BF683D" w14:textId="77777777" w:rsidR="00E97CCA" w:rsidRPr="00B55CEB" w:rsidRDefault="00E97CCA" w:rsidP="00E97CCA"/>
        </w:tc>
        <w:tc>
          <w:tcPr>
            <w:tcW w:w="2693" w:type="dxa"/>
          </w:tcPr>
          <w:p w14:paraId="720EC15A" w14:textId="77777777" w:rsidR="00E97CCA" w:rsidRPr="00B55CEB" w:rsidRDefault="00E97CCA" w:rsidP="00E97CCA">
            <w:r w:rsidRPr="00B55CEB">
              <w:t>Chassis number of the vehicle</w:t>
            </w:r>
          </w:p>
        </w:tc>
      </w:tr>
      <w:tr w:rsidR="00E97CCA" w:rsidRPr="00D51BEC" w14:paraId="77FAEC3A" w14:textId="77777777" w:rsidTr="007F6858">
        <w:tc>
          <w:tcPr>
            <w:tcW w:w="0" w:type="auto"/>
          </w:tcPr>
          <w:p w14:paraId="508E5DA7" w14:textId="77777777" w:rsidR="00E97CCA" w:rsidRPr="00B55CEB" w:rsidRDefault="00E97CCA" w:rsidP="00E97CCA">
            <w:r w:rsidRPr="00B55CEB">
              <w:t>4</w:t>
            </w:r>
          </w:p>
        </w:tc>
        <w:tc>
          <w:tcPr>
            <w:tcW w:w="2164" w:type="dxa"/>
          </w:tcPr>
          <w:p w14:paraId="00ABAD08" w14:textId="77777777" w:rsidR="00E97CCA" w:rsidRPr="00B55CEB" w:rsidRDefault="00E97CCA" w:rsidP="00E97CCA">
            <w:proofErr w:type="spellStart"/>
            <w:r w:rsidRPr="00B55CEB">
              <w:t>current_mileage</w:t>
            </w:r>
            <w:proofErr w:type="spellEnd"/>
          </w:p>
        </w:tc>
        <w:tc>
          <w:tcPr>
            <w:tcW w:w="1295" w:type="dxa"/>
          </w:tcPr>
          <w:p w14:paraId="5519CBD2" w14:textId="77777777" w:rsidR="00E97CCA" w:rsidRPr="00B55CEB" w:rsidRDefault="00E97CCA" w:rsidP="00E97CCA">
            <w:r w:rsidRPr="00B55CEB">
              <w:t>double</w:t>
            </w:r>
          </w:p>
        </w:tc>
        <w:tc>
          <w:tcPr>
            <w:tcW w:w="973" w:type="dxa"/>
          </w:tcPr>
          <w:p w14:paraId="59AD0ECE" w14:textId="77777777" w:rsidR="00E97CCA" w:rsidRPr="00B55CEB" w:rsidRDefault="00E97CCA" w:rsidP="00E97CCA"/>
        </w:tc>
        <w:tc>
          <w:tcPr>
            <w:tcW w:w="1701" w:type="dxa"/>
          </w:tcPr>
          <w:p w14:paraId="5F1DE022" w14:textId="77777777" w:rsidR="00E97CCA" w:rsidRPr="00B55CEB" w:rsidRDefault="00E97CCA" w:rsidP="00E97CCA"/>
        </w:tc>
        <w:tc>
          <w:tcPr>
            <w:tcW w:w="2693" w:type="dxa"/>
          </w:tcPr>
          <w:p w14:paraId="182C5664" w14:textId="77777777" w:rsidR="00E97CCA" w:rsidRPr="00B55CEB" w:rsidRDefault="00E97CCA" w:rsidP="00E97CCA">
            <w:r w:rsidRPr="00B55CEB">
              <w:t>Current mileage of the vehicle</w:t>
            </w:r>
          </w:p>
        </w:tc>
      </w:tr>
      <w:tr w:rsidR="00E97CCA" w:rsidRPr="00D51BEC" w14:paraId="2CA62C32" w14:textId="77777777" w:rsidTr="007F6858">
        <w:tc>
          <w:tcPr>
            <w:tcW w:w="0" w:type="auto"/>
          </w:tcPr>
          <w:p w14:paraId="70456C39" w14:textId="77777777" w:rsidR="00E97CCA" w:rsidRPr="00B55CEB" w:rsidRDefault="00E97CCA" w:rsidP="00E97CCA">
            <w:r w:rsidRPr="00B55CEB">
              <w:t>5</w:t>
            </w:r>
          </w:p>
        </w:tc>
        <w:tc>
          <w:tcPr>
            <w:tcW w:w="2164" w:type="dxa"/>
          </w:tcPr>
          <w:p w14:paraId="3255A9FD" w14:textId="77777777" w:rsidR="00E97CCA" w:rsidRPr="00B55CEB" w:rsidRDefault="00E97CCA" w:rsidP="00E97CCA">
            <w:proofErr w:type="spellStart"/>
            <w:r w:rsidRPr="00B55CEB">
              <w:t>total_km</w:t>
            </w:r>
            <w:proofErr w:type="spellEnd"/>
          </w:p>
        </w:tc>
        <w:tc>
          <w:tcPr>
            <w:tcW w:w="1295" w:type="dxa"/>
          </w:tcPr>
          <w:p w14:paraId="1B671C50" w14:textId="77777777" w:rsidR="00E97CCA" w:rsidRPr="00B55CEB" w:rsidRDefault="00E97CCA" w:rsidP="00E97CCA">
            <w:r w:rsidRPr="00B55CEB">
              <w:t>double</w:t>
            </w:r>
          </w:p>
        </w:tc>
        <w:tc>
          <w:tcPr>
            <w:tcW w:w="973" w:type="dxa"/>
          </w:tcPr>
          <w:p w14:paraId="5DB5F4E3" w14:textId="77777777" w:rsidR="00E97CCA" w:rsidRPr="00B55CEB" w:rsidRDefault="00E97CCA" w:rsidP="00E97CCA"/>
        </w:tc>
        <w:tc>
          <w:tcPr>
            <w:tcW w:w="1701" w:type="dxa"/>
          </w:tcPr>
          <w:p w14:paraId="2880A1C7" w14:textId="77777777" w:rsidR="00E97CCA" w:rsidRPr="00B55CEB" w:rsidRDefault="00E97CCA" w:rsidP="00E97CCA"/>
        </w:tc>
        <w:tc>
          <w:tcPr>
            <w:tcW w:w="2693" w:type="dxa"/>
          </w:tcPr>
          <w:p w14:paraId="69CB05B0" w14:textId="77777777" w:rsidR="00E97CCA" w:rsidRPr="00B55CEB" w:rsidRDefault="00E97CCA" w:rsidP="00E97CCA">
            <w:r w:rsidRPr="00B55CEB">
              <w:t>Total kilometers traveled</w:t>
            </w:r>
          </w:p>
        </w:tc>
      </w:tr>
      <w:tr w:rsidR="00E97CCA" w:rsidRPr="00D51BEC" w14:paraId="4F5293CD" w14:textId="77777777" w:rsidTr="007F6858">
        <w:tc>
          <w:tcPr>
            <w:tcW w:w="0" w:type="auto"/>
          </w:tcPr>
          <w:p w14:paraId="7DFA4C48" w14:textId="77777777" w:rsidR="00E97CCA" w:rsidRPr="00B55CEB" w:rsidRDefault="00E97CCA" w:rsidP="00E97CCA">
            <w:r w:rsidRPr="00B55CEB">
              <w:t>6</w:t>
            </w:r>
          </w:p>
        </w:tc>
        <w:tc>
          <w:tcPr>
            <w:tcW w:w="2164" w:type="dxa"/>
          </w:tcPr>
          <w:p w14:paraId="064D695C" w14:textId="77777777" w:rsidR="00E97CCA" w:rsidRPr="00B55CEB" w:rsidRDefault="00E97CCA" w:rsidP="00E97CCA">
            <w:proofErr w:type="spellStart"/>
            <w:r w:rsidRPr="00B55CEB">
              <w:t>emergency_contact</w:t>
            </w:r>
            <w:proofErr w:type="spellEnd"/>
          </w:p>
        </w:tc>
        <w:tc>
          <w:tcPr>
            <w:tcW w:w="1295" w:type="dxa"/>
          </w:tcPr>
          <w:p w14:paraId="62CFA3FE" w14:textId="77777777" w:rsidR="00E97CCA" w:rsidRPr="00B55CEB" w:rsidRDefault="00E97CCA" w:rsidP="00E97CCA">
            <w:proofErr w:type="gramStart"/>
            <w:r w:rsidRPr="00B55CEB">
              <w:t>varchar(</w:t>
            </w:r>
            <w:proofErr w:type="gramEnd"/>
            <w:r w:rsidRPr="00B55CEB">
              <w:t>10)</w:t>
            </w:r>
          </w:p>
        </w:tc>
        <w:tc>
          <w:tcPr>
            <w:tcW w:w="973" w:type="dxa"/>
          </w:tcPr>
          <w:p w14:paraId="52D3429B" w14:textId="77777777" w:rsidR="00E97CCA" w:rsidRPr="00B55CEB" w:rsidRDefault="00E97CCA" w:rsidP="00E97CCA"/>
        </w:tc>
        <w:tc>
          <w:tcPr>
            <w:tcW w:w="1701" w:type="dxa"/>
          </w:tcPr>
          <w:p w14:paraId="0DAF0D67" w14:textId="77777777" w:rsidR="00E97CCA" w:rsidRPr="00B55CEB" w:rsidRDefault="00E97CCA" w:rsidP="00E97CCA"/>
        </w:tc>
        <w:tc>
          <w:tcPr>
            <w:tcW w:w="2693" w:type="dxa"/>
          </w:tcPr>
          <w:p w14:paraId="0FA1DAC6" w14:textId="77777777" w:rsidR="00E97CCA" w:rsidRPr="00B55CEB" w:rsidRDefault="00E97CCA" w:rsidP="00E97CCA">
            <w:r w:rsidRPr="00B55CEB">
              <w:t>Emergency contact number</w:t>
            </w:r>
          </w:p>
        </w:tc>
      </w:tr>
      <w:tr w:rsidR="00E97CCA" w:rsidRPr="00D51BEC" w14:paraId="148AD07B" w14:textId="77777777" w:rsidTr="007F6858">
        <w:tc>
          <w:tcPr>
            <w:tcW w:w="0" w:type="auto"/>
          </w:tcPr>
          <w:p w14:paraId="2DFD1051" w14:textId="77777777" w:rsidR="00E97CCA" w:rsidRPr="00B55CEB" w:rsidRDefault="00E97CCA" w:rsidP="00E97CCA">
            <w:r w:rsidRPr="00B55CEB">
              <w:t>7</w:t>
            </w:r>
          </w:p>
        </w:tc>
        <w:tc>
          <w:tcPr>
            <w:tcW w:w="2164" w:type="dxa"/>
          </w:tcPr>
          <w:p w14:paraId="6067BC08" w14:textId="77777777" w:rsidR="00E97CCA" w:rsidRPr="00B55CEB" w:rsidRDefault="00E97CCA" w:rsidP="00E97CCA">
            <w:proofErr w:type="spellStart"/>
            <w:r w:rsidRPr="00B55CEB">
              <w:t>engine_no</w:t>
            </w:r>
            <w:proofErr w:type="spellEnd"/>
          </w:p>
        </w:tc>
        <w:tc>
          <w:tcPr>
            <w:tcW w:w="1295" w:type="dxa"/>
          </w:tcPr>
          <w:p w14:paraId="06A55920" w14:textId="77777777" w:rsidR="00E97CCA" w:rsidRPr="00B55CEB" w:rsidRDefault="00E97CCA" w:rsidP="00E97CCA">
            <w:proofErr w:type="gramStart"/>
            <w:r w:rsidRPr="00B55CEB">
              <w:t>varchar(</w:t>
            </w:r>
            <w:proofErr w:type="gramEnd"/>
            <w:r w:rsidRPr="00B55CEB">
              <w:t>100)</w:t>
            </w:r>
          </w:p>
        </w:tc>
        <w:tc>
          <w:tcPr>
            <w:tcW w:w="973" w:type="dxa"/>
          </w:tcPr>
          <w:p w14:paraId="1058C86A" w14:textId="77777777" w:rsidR="00E97CCA" w:rsidRPr="00B55CEB" w:rsidRDefault="00E97CCA" w:rsidP="00E97CCA"/>
        </w:tc>
        <w:tc>
          <w:tcPr>
            <w:tcW w:w="1701" w:type="dxa"/>
          </w:tcPr>
          <w:p w14:paraId="390D4F4B" w14:textId="77777777" w:rsidR="00E97CCA" w:rsidRPr="00B55CEB" w:rsidRDefault="00E97CCA" w:rsidP="00E97CCA"/>
        </w:tc>
        <w:tc>
          <w:tcPr>
            <w:tcW w:w="2693" w:type="dxa"/>
          </w:tcPr>
          <w:p w14:paraId="4EA7C058" w14:textId="77777777" w:rsidR="00E97CCA" w:rsidRPr="00B55CEB" w:rsidRDefault="00E97CCA" w:rsidP="00E97CCA">
            <w:r w:rsidRPr="00B55CEB">
              <w:t>Engine number of the vehicle</w:t>
            </w:r>
          </w:p>
        </w:tc>
      </w:tr>
      <w:tr w:rsidR="00E97CCA" w:rsidRPr="00D51BEC" w14:paraId="048CBA8C" w14:textId="77777777" w:rsidTr="007F6858">
        <w:tc>
          <w:tcPr>
            <w:tcW w:w="0" w:type="auto"/>
          </w:tcPr>
          <w:p w14:paraId="2C6CB05D" w14:textId="77777777" w:rsidR="00E97CCA" w:rsidRPr="00B55CEB" w:rsidRDefault="00E97CCA" w:rsidP="00E97CCA">
            <w:r w:rsidRPr="00B55CEB">
              <w:t>8</w:t>
            </w:r>
          </w:p>
        </w:tc>
        <w:tc>
          <w:tcPr>
            <w:tcW w:w="2164" w:type="dxa"/>
          </w:tcPr>
          <w:p w14:paraId="60B6A3AB" w14:textId="77777777" w:rsidR="00E97CCA" w:rsidRPr="00B55CEB" w:rsidRDefault="00E97CCA" w:rsidP="00E97CCA">
            <w:proofErr w:type="spellStart"/>
            <w:r w:rsidRPr="00B55CEB">
              <w:t>fuel_type</w:t>
            </w:r>
            <w:proofErr w:type="spellEnd"/>
          </w:p>
        </w:tc>
        <w:tc>
          <w:tcPr>
            <w:tcW w:w="1295" w:type="dxa"/>
          </w:tcPr>
          <w:p w14:paraId="59B1C6B0" w14:textId="77777777" w:rsidR="00E97CCA" w:rsidRPr="00B55CEB" w:rsidRDefault="00E97CCA" w:rsidP="00E97CCA">
            <w:proofErr w:type="gramStart"/>
            <w:r w:rsidRPr="00B55CEB">
              <w:t>varchar(</w:t>
            </w:r>
            <w:proofErr w:type="gramEnd"/>
            <w:r w:rsidRPr="00B55CEB">
              <w:t>10)</w:t>
            </w:r>
          </w:p>
        </w:tc>
        <w:tc>
          <w:tcPr>
            <w:tcW w:w="973" w:type="dxa"/>
          </w:tcPr>
          <w:p w14:paraId="1420398A" w14:textId="77777777" w:rsidR="00E97CCA" w:rsidRPr="00B55CEB" w:rsidRDefault="00CA0DFC" w:rsidP="00E97CCA">
            <w:r w:rsidRPr="00CA0DFC">
              <w:t>Foreign</w:t>
            </w:r>
          </w:p>
        </w:tc>
        <w:tc>
          <w:tcPr>
            <w:tcW w:w="1701" w:type="dxa"/>
          </w:tcPr>
          <w:p w14:paraId="334C1051" w14:textId="77777777" w:rsidR="00E97CCA" w:rsidRPr="00B55CEB" w:rsidRDefault="00CA0DFC" w:rsidP="00E97CCA">
            <w:r w:rsidRPr="00CA0DFC">
              <w:t>NOT NULL, FOREIGN KEY (</w:t>
            </w:r>
            <w:proofErr w:type="spellStart"/>
            <w:r w:rsidRPr="001222C3">
              <w:t>fuel</w:t>
            </w:r>
            <w:r w:rsidRPr="00CA0DFC">
              <w:t>_</w:t>
            </w:r>
            <w:r w:rsidRPr="00B55CEB">
              <w:t>type</w:t>
            </w:r>
            <w:proofErr w:type="spellEnd"/>
            <w:r w:rsidRPr="00CA0DFC">
              <w:t xml:space="preserve">) REFERENCES </w:t>
            </w:r>
            <w:proofErr w:type="spellStart"/>
            <w:r w:rsidRPr="00CA0DFC">
              <w:t>tbl_</w:t>
            </w:r>
            <w:r>
              <w:t>fuels</w:t>
            </w:r>
            <w:proofErr w:type="spellEnd"/>
            <w:r w:rsidRPr="00CA0DFC">
              <w:t>(</w:t>
            </w:r>
            <w:proofErr w:type="spellStart"/>
            <w:r w:rsidRPr="001222C3">
              <w:t>fuel_id</w:t>
            </w:r>
            <w:proofErr w:type="spellEnd"/>
            <w:r w:rsidRPr="00CA0DFC">
              <w:t>)</w:t>
            </w:r>
          </w:p>
        </w:tc>
        <w:tc>
          <w:tcPr>
            <w:tcW w:w="2693" w:type="dxa"/>
          </w:tcPr>
          <w:p w14:paraId="081ABB36" w14:textId="77777777" w:rsidR="00E97CCA" w:rsidRPr="00B55CEB" w:rsidRDefault="00E97CCA" w:rsidP="00E97CCA">
            <w:r w:rsidRPr="00B55CEB">
              <w:t>Type of fuel used</w:t>
            </w:r>
          </w:p>
        </w:tc>
      </w:tr>
      <w:tr w:rsidR="00E97CCA" w:rsidRPr="00D51BEC" w14:paraId="3B8D50CE" w14:textId="77777777" w:rsidTr="007F6858">
        <w:tc>
          <w:tcPr>
            <w:tcW w:w="0" w:type="auto"/>
          </w:tcPr>
          <w:p w14:paraId="25DD3B9E" w14:textId="77777777" w:rsidR="00E97CCA" w:rsidRPr="00B55CEB" w:rsidRDefault="00E97CCA" w:rsidP="00E97CCA">
            <w:r w:rsidRPr="00B55CEB">
              <w:t>9</w:t>
            </w:r>
          </w:p>
        </w:tc>
        <w:tc>
          <w:tcPr>
            <w:tcW w:w="2164" w:type="dxa"/>
          </w:tcPr>
          <w:p w14:paraId="3344DD10" w14:textId="77777777" w:rsidR="00E97CCA" w:rsidRPr="00B55CEB" w:rsidRDefault="00E97CCA" w:rsidP="00E97CCA">
            <w:r w:rsidRPr="00B55CEB">
              <w:t>model</w:t>
            </w:r>
          </w:p>
        </w:tc>
        <w:tc>
          <w:tcPr>
            <w:tcW w:w="1295" w:type="dxa"/>
          </w:tcPr>
          <w:p w14:paraId="73E17F48" w14:textId="77777777" w:rsidR="00E97CCA" w:rsidRPr="00B55CEB" w:rsidRDefault="00E97CCA" w:rsidP="00E97CCA">
            <w:proofErr w:type="gramStart"/>
            <w:r w:rsidRPr="00B55CEB">
              <w:t>varchar(</w:t>
            </w:r>
            <w:proofErr w:type="gramEnd"/>
            <w:r w:rsidRPr="00B55CEB">
              <w:t>100)</w:t>
            </w:r>
          </w:p>
        </w:tc>
        <w:tc>
          <w:tcPr>
            <w:tcW w:w="973" w:type="dxa"/>
          </w:tcPr>
          <w:p w14:paraId="2CDCF082" w14:textId="77777777" w:rsidR="00E97CCA" w:rsidRPr="00B55CEB" w:rsidRDefault="00E97CCA" w:rsidP="00E97CCA"/>
        </w:tc>
        <w:tc>
          <w:tcPr>
            <w:tcW w:w="1701" w:type="dxa"/>
          </w:tcPr>
          <w:p w14:paraId="33036EBD" w14:textId="77777777" w:rsidR="00E97CCA" w:rsidRPr="00B55CEB" w:rsidRDefault="00E97CCA" w:rsidP="00E97CCA"/>
        </w:tc>
        <w:tc>
          <w:tcPr>
            <w:tcW w:w="2693" w:type="dxa"/>
          </w:tcPr>
          <w:p w14:paraId="25BC1563" w14:textId="77777777" w:rsidR="00E97CCA" w:rsidRPr="00B55CEB" w:rsidRDefault="00E97CCA" w:rsidP="00E97CCA">
            <w:r w:rsidRPr="00B55CEB">
              <w:t>Model of the vehicle</w:t>
            </w:r>
          </w:p>
        </w:tc>
      </w:tr>
      <w:tr w:rsidR="00E97CCA" w:rsidRPr="00D51BEC" w14:paraId="3D7D200C" w14:textId="77777777" w:rsidTr="007F6858">
        <w:tc>
          <w:tcPr>
            <w:tcW w:w="0" w:type="auto"/>
          </w:tcPr>
          <w:p w14:paraId="3761C082" w14:textId="77777777" w:rsidR="00E97CCA" w:rsidRPr="00B55CEB" w:rsidRDefault="00E97CCA" w:rsidP="00E97CCA">
            <w:r w:rsidRPr="00B55CEB">
              <w:t>10</w:t>
            </w:r>
          </w:p>
        </w:tc>
        <w:tc>
          <w:tcPr>
            <w:tcW w:w="2164" w:type="dxa"/>
          </w:tcPr>
          <w:p w14:paraId="3C23149E" w14:textId="77777777" w:rsidR="00E97CCA" w:rsidRPr="00B55CEB" w:rsidRDefault="00E97CCA" w:rsidP="00E97CCA">
            <w:r w:rsidRPr="00B55CEB">
              <w:t>ownership</w:t>
            </w:r>
          </w:p>
        </w:tc>
        <w:tc>
          <w:tcPr>
            <w:tcW w:w="1295" w:type="dxa"/>
          </w:tcPr>
          <w:p w14:paraId="28DABFA0" w14:textId="77777777" w:rsidR="00E97CCA" w:rsidRPr="00B55CEB" w:rsidRDefault="00E97CCA" w:rsidP="00E97CCA">
            <w:proofErr w:type="gramStart"/>
            <w:r w:rsidRPr="00B55CEB">
              <w:t>varchar(</w:t>
            </w:r>
            <w:proofErr w:type="gramEnd"/>
            <w:r w:rsidRPr="00B55CEB">
              <w:t>30)</w:t>
            </w:r>
          </w:p>
        </w:tc>
        <w:tc>
          <w:tcPr>
            <w:tcW w:w="973" w:type="dxa"/>
          </w:tcPr>
          <w:p w14:paraId="6AF628E0" w14:textId="77777777" w:rsidR="00E97CCA" w:rsidRPr="00B55CEB" w:rsidRDefault="00E97CCA" w:rsidP="00E97CCA"/>
        </w:tc>
        <w:tc>
          <w:tcPr>
            <w:tcW w:w="1701" w:type="dxa"/>
          </w:tcPr>
          <w:p w14:paraId="008B0BB8" w14:textId="77777777" w:rsidR="00E97CCA" w:rsidRPr="00B55CEB" w:rsidRDefault="00E97CCA" w:rsidP="00E97CCA"/>
        </w:tc>
        <w:tc>
          <w:tcPr>
            <w:tcW w:w="2693" w:type="dxa"/>
          </w:tcPr>
          <w:p w14:paraId="714D4C83" w14:textId="77777777" w:rsidR="00E97CCA" w:rsidRPr="00B55CEB" w:rsidRDefault="00E97CCA" w:rsidP="00E97CCA">
            <w:r w:rsidRPr="00B55CEB">
              <w:t>Owner of the vehicle</w:t>
            </w:r>
          </w:p>
        </w:tc>
      </w:tr>
      <w:tr w:rsidR="00E97CCA" w:rsidRPr="00D51BEC" w14:paraId="16F45160" w14:textId="77777777" w:rsidTr="007F6858">
        <w:tc>
          <w:tcPr>
            <w:tcW w:w="0" w:type="auto"/>
          </w:tcPr>
          <w:p w14:paraId="0443454E" w14:textId="77777777" w:rsidR="00E97CCA" w:rsidRPr="00B55CEB" w:rsidRDefault="00E97CCA" w:rsidP="00E97CCA">
            <w:r w:rsidRPr="00B55CEB">
              <w:lastRenderedPageBreak/>
              <w:t>11</w:t>
            </w:r>
          </w:p>
        </w:tc>
        <w:tc>
          <w:tcPr>
            <w:tcW w:w="2164" w:type="dxa"/>
          </w:tcPr>
          <w:p w14:paraId="23C665C1" w14:textId="77777777" w:rsidR="00E97CCA" w:rsidRPr="00B55CEB" w:rsidRDefault="00E97CCA" w:rsidP="00E97CCA">
            <w:proofErr w:type="spellStart"/>
            <w:r w:rsidRPr="00B55CEB">
              <w:t>purpose_of_use</w:t>
            </w:r>
            <w:proofErr w:type="spellEnd"/>
          </w:p>
        </w:tc>
        <w:tc>
          <w:tcPr>
            <w:tcW w:w="1295" w:type="dxa"/>
          </w:tcPr>
          <w:p w14:paraId="0D3A5B3B" w14:textId="77777777" w:rsidR="00E97CCA" w:rsidRPr="00B55CEB" w:rsidRDefault="00E97CCA" w:rsidP="00E97CCA">
            <w:proofErr w:type="gramStart"/>
            <w:r w:rsidRPr="00B55CEB">
              <w:t>varchar(</w:t>
            </w:r>
            <w:proofErr w:type="gramEnd"/>
            <w:r w:rsidRPr="00B55CEB">
              <w:t>100)</w:t>
            </w:r>
          </w:p>
        </w:tc>
        <w:tc>
          <w:tcPr>
            <w:tcW w:w="973" w:type="dxa"/>
          </w:tcPr>
          <w:p w14:paraId="12CAB02B" w14:textId="77777777" w:rsidR="00E97CCA" w:rsidRPr="00B55CEB" w:rsidRDefault="00E97CCA" w:rsidP="00E97CCA"/>
        </w:tc>
        <w:tc>
          <w:tcPr>
            <w:tcW w:w="1701" w:type="dxa"/>
          </w:tcPr>
          <w:p w14:paraId="04D50AE9" w14:textId="77777777" w:rsidR="00E97CCA" w:rsidRPr="00B55CEB" w:rsidRDefault="00E97CCA" w:rsidP="00E97CCA"/>
        </w:tc>
        <w:tc>
          <w:tcPr>
            <w:tcW w:w="2693" w:type="dxa"/>
          </w:tcPr>
          <w:p w14:paraId="7C104357" w14:textId="77777777" w:rsidR="00E97CCA" w:rsidRPr="00B55CEB" w:rsidRDefault="00E97CCA" w:rsidP="00E97CCA">
            <w:r w:rsidRPr="00B55CEB">
              <w:t>Purpose for which the vehicle is used</w:t>
            </w:r>
          </w:p>
        </w:tc>
      </w:tr>
      <w:tr w:rsidR="00E97CCA" w:rsidRPr="00D51BEC" w14:paraId="25606D2A" w14:textId="77777777" w:rsidTr="007F6858">
        <w:tc>
          <w:tcPr>
            <w:tcW w:w="0" w:type="auto"/>
          </w:tcPr>
          <w:p w14:paraId="35E29197" w14:textId="77777777" w:rsidR="00E97CCA" w:rsidRPr="00B55CEB" w:rsidRDefault="00E97CCA" w:rsidP="00E97CCA">
            <w:r w:rsidRPr="00B55CEB">
              <w:t>12</w:t>
            </w:r>
          </w:p>
        </w:tc>
        <w:tc>
          <w:tcPr>
            <w:tcW w:w="2164" w:type="dxa"/>
          </w:tcPr>
          <w:p w14:paraId="4FF80CCB" w14:textId="77777777" w:rsidR="00E97CCA" w:rsidRPr="00B55CEB" w:rsidRDefault="00E97CCA" w:rsidP="00E97CCA">
            <w:proofErr w:type="spellStart"/>
            <w:r w:rsidRPr="00B55CEB">
              <w:t>registration_date</w:t>
            </w:r>
            <w:proofErr w:type="spellEnd"/>
          </w:p>
        </w:tc>
        <w:tc>
          <w:tcPr>
            <w:tcW w:w="1295" w:type="dxa"/>
          </w:tcPr>
          <w:p w14:paraId="7A0FB7C3" w14:textId="77777777" w:rsidR="00E97CCA" w:rsidRPr="00B55CEB" w:rsidRDefault="00E97CCA" w:rsidP="00E97CCA">
            <w:proofErr w:type="gramStart"/>
            <w:r w:rsidRPr="00B55CEB">
              <w:t>varchar(</w:t>
            </w:r>
            <w:proofErr w:type="gramEnd"/>
            <w:r w:rsidRPr="00B55CEB">
              <w:t>20)</w:t>
            </w:r>
          </w:p>
        </w:tc>
        <w:tc>
          <w:tcPr>
            <w:tcW w:w="973" w:type="dxa"/>
          </w:tcPr>
          <w:p w14:paraId="4809A2E2" w14:textId="77777777" w:rsidR="00E97CCA" w:rsidRPr="00B55CEB" w:rsidRDefault="00E97CCA" w:rsidP="00E97CCA"/>
        </w:tc>
        <w:tc>
          <w:tcPr>
            <w:tcW w:w="1701" w:type="dxa"/>
          </w:tcPr>
          <w:p w14:paraId="34BA996F" w14:textId="77777777" w:rsidR="00E97CCA" w:rsidRPr="00B55CEB" w:rsidRDefault="00E97CCA" w:rsidP="00E97CCA"/>
        </w:tc>
        <w:tc>
          <w:tcPr>
            <w:tcW w:w="2693" w:type="dxa"/>
          </w:tcPr>
          <w:p w14:paraId="759D0F49" w14:textId="77777777" w:rsidR="00E97CCA" w:rsidRPr="00B55CEB" w:rsidRDefault="00E97CCA" w:rsidP="00E97CCA">
            <w:r w:rsidRPr="00B55CEB">
              <w:t>Date of vehicle registration</w:t>
            </w:r>
          </w:p>
        </w:tc>
      </w:tr>
      <w:tr w:rsidR="00E97CCA" w:rsidRPr="00D51BEC" w14:paraId="13EA4F0D" w14:textId="77777777" w:rsidTr="007F6858">
        <w:tc>
          <w:tcPr>
            <w:tcW w:w="0" w:type="auto"/>
          </w:tcPr>
          <w:p w14:paraId="7F48B1A8" w14:textId="77777777" w:rsidR="00E97CCA" w:rsidRPr="00B55CEB" w:rsidRDefault="00E97CCA" w:rsidP="00E97CCA">
            <w:r w:rsidRPr="00B55CEB">
              <w:t>13</w:t>
            </w:r>
          </w:p>
        </w:tc>
        <w:tc>
          <w:tcPr>
            <w:tcW w:w="2164" w:type="dxa"/>
          </w:tcPr>
          <w:p w14:paraId="22D46C39" w14:textId="77777777" w:rsidR="00E97CCA" w:rsidRPr="00B55CEB" w:rsidRDefault="00E97CCA" w:rsidP="00E97CCA">
            <w:proofErr w:type="spellStart"/>
            <w:r w:rsidRPr="00B55CEB">
              <w:t>registration_number</w:t>
            </w:r>
            <w:proofErr w:type="spellEnd"/>
          </w:p>
        </w:tc>
        <w:tc>
          <w:tcPr>
            <w:tcW w:w="1295" w:type="dxa"/>
          </w:tcPr>
          <w:p w14:paraId="4A4899A7" w14:textId="77777777" w:rsidR="00E97CCA" w:rsidRPr="00B55CEB" w:rsidRDefault="00E97CCA" w:rsidP="00E97CCA">
            <w:proofErr w:type="gramStart"/>
            <w:r w:rsidRPr="00B55CEB">
              <w:t>varchar(</w:t>
            </w:r>
            <w:proofErr w:type="gramEnd"/>
            <w:r w:rsidRPr="00B55CEB">
              <w:t>30)</w:t>
            </w:r>
          </w:p>
        </w:tc>
        <w:tc>
          <w:tcPr>
            <w:tcW w:w="973" w:type="dxa"/>
          </w:tcPr>
          <w:p w14:paraId="5E3B786D" w14:textId="77777777" w:rsidR="00E97CCA" w:rsidRPr="00B55CEB" w:rsidRDefault="00E97CCA" w:rsidP="00E97CCA"/>
        </w:tc>
        <w:tc>
          <w:tcPr>
            <w:tcW w:w="1701" w:type="dxa"/>
          </w:tcPr>
          <w:p w14:paraId="2A87E8DB" w14:textId="77777777" w:rsidR="00E97CCA" w:rsidRPr="00B55CEB" w:rsidRDefault="00E97CCA" w:rsidP="00E97CCA"/>
        </w:tc>
        <w:tc>
          <w:tcPr>
            <w:tcW w:w="2693" w:type="dxa"/>
          </w:tcPr>
          <w:p w14:paraId="3AFCEBAE" w14:textId="77777777" w:rsidR="00E97CCA" w:rsidRPr="00B55CEB" w:rsidRDefault="00E97CCA" w:rsidP="00E97CCA">
            <w:r w:rsidRPr="00B55CEB">
              <w:t>Vehicle registration number</w:t>
            </w:r>
          </w:p>
        </w:tc>
      </w:tr>
      <w:tr w:rsidR="00E97CCA" w:rsidRPr="00D51BEC" w14:paraId="1F993224" w14:textId="77777777" w:rsidTr="007F6858">
        <w:tc>
          <w:tcPr>
            <w:tcW w:w="0" w:type="auto"/>
          </w:tcPr>
          <w:p w14:paraId="1EE75B39" w14:textId="77777777" w:rsidR="00E97CCA" w:rsidRPr="00B55CEB" w:rsidRDefault="00E97CCA" w:rsidP="00E97CCA">
            <w:r w:rsidRPr="00B55CEB">
              <w:t>14</w:t>
            </w:r>
          </w:p>
        </w:tc>
        <w:tc>
          <w:tcPr>
            <w:tcW w:w="2164" w:type="dxa"/>
          </w:tcPr>
          <w:p w14:paraId="2CA367B5" w14:textId="77777777" w:rsidR="00E97CCA" w:rsidRPr="00B55CEB" w:rsidRDefault="00E97CCA" w:rsidP="00E97CCA">
            <w:proofErr w:type="spellStart"/>
            <w:r w:rsidRPr="00B55CEB">
              <w:t>uploaded_files</w:t>
            </w:r>
            <w:proofErr w:type="spellEnd"/>
          </w:p>
        </w:tc>
        <w:tc>
          <w:tcPr>
            <w:tcW w:w="1295" w:type="dxa"/>
          </w:tcPr>
          <w:p w14:paraId="13CE67F8" w14:textId="77777777" w:rsidR="00E97CCA" w:rsidRPr="00B55CEB" w:rsidRDefault="00E97CCA" w:rsidP="00E97CCA">
            <w:r w:rsidRPr="00B55CEB">
              <w:t>text</w:t>
            </w:r>
          </w:p>
        </w:tc>
        <w:tc>
          <w:tcPr>
            <w:tcW w:w="973" w:type="dxa"/>
          </w:tcPr>
          <w:p w14:paraId="70774711" w14:textId="77777777" w:rsidR="00E97CCA" w:rsidRPr="00B55CEB" w:rsidRDefault="00E97CCA" w:rsidP="00E97CCA"/>
        </w:tc>
        <w:tc>
          <w:tcPr>
            <w:tcW w:w="1701" w:type="dxa"/>
          </w:tcPr>
          <w:p w14:paraId="2AEE5D4D" w14:textId="77777777" w:rsidR="00E97CCA" w:rsidRPr="00B55CEB" w:rsidRDefault="00E97CCA" w:rsidP="00E97CCA"/>
        </w:tc>
        <w:tc>
          <w:tcPr>
            <w:tcW w:w="2693" w:type="dxa"/>
          </w:tcPr>
          <w:p w14:paraId="157E0BD9" w14:textId="77777777" w:rsidR="00E97CCA" w:rsidRPr="00B55CEB" w:rsidRDefault="00E97CCA" w:rsidP="00E97CCA">
            <w:r w:rsidRPr="00B55CEB">
              <w:t>JSON array of URLs to uploaded files</w:t>
            </w:r>
          </w:p>
        </w:tc>
      </w:tr>
      <w:tr w:rsidR="00E97CCA" w:rsidRPr="00D51BEC" w14:paraId="4CD97C31" w14:textId="77777777" w:rsidTr="007F6858">
        <w:tc>
          <w:tcPr>
            <w:tcW w:w="0" w:type="auto"/>
          </w:tcPr>
          <w:p w14:paraId="53254C4B" w14:textId="77777777" w:rsidR="00E97CCA" w:rsidRPr="00B55CEB" w:rsidRDefault="00E97CCA" w:rsidP="00E97CCA">
            <w:r w:rsidRPr="00B55CEB">
              <w:t>15</w:t>
            </w:r>
          </w:p>
        </w:tc>
        <w:tc>
          <w:tcPr>
            <w:tcW w:w="2164" w:type="dxa"/>
          </w:tcPr>
          <w:p w14:paraId="58ECC272" w14:textId="77777777" w:rsidR="00E97CCA" w:rsidRPr="00B55CEB" w:rsidRDefault="00E97CCA" w:rsidP="00E97CCA">
            <w:proofErr w:type="spellStart"/>
            <w:r w:rsidRPr="00B55CEB">
              <w:t>vehicle_type</w:t>
            </w:r>
            <w:proofErr w:type="spellEnd"/>
          </w:p>
        </w:tc>
        <w:tc>
          <w:tcPr>
            <w:tcW w:w="1295" w:type="dxa"/>
          </w:tcPr>
          <w:p w14:paraId="0DEC6A28" w14:textId="77777777" w:rsidR="00E97CCA" w:rsidRPr="00B55CEB" w:rsidRDefault="00E97CCA" w:rsidP="00E97CCA">
            <w:proofErr w:type="gramStart"/>
            <w:r w:rsidRPr="00B55CEB">
              <w:t>varchar(</w:t>
            </w:r>
            <w:proofErr w:type="gramEnd"/>
            <w:r w:rsidRPr="00B55CEB">
              <w:t>20)</w:t>
            </w:r>
          </w:p>
        </w:tc>
        <w:tc>
          <w:tcPr>
            <w:tcW w:w="973" w:type="dxa"/>
          </w:tcPr>
          <w:p w14:paraId="41B132BC" w14:textId="77777777" w:rsidR="00E97CCA" w:rsidRPr="00B55CEB" w:rsidRDefault="00CA0DFC" w:rsidP="00E97CCA">
            <w:r w:rsidRPr="00CA0DFC">
              <w:t>Foreign</w:t>
            </w:r>
          </w:p>
        </w:tc>
        <w:tc>
          <w:tcPr>
            <w:tcW w:w="1701" w:type="dxa"/>
          </w:tcPr>
          <w:p w14:paraId="45F42499" w14:textId="77777777" w:rsidR="00E97CCA" w:rsidRPr="00B55CEB" w:rsidRDefault="00CA0DFC" w:rsidP="00E97CCA">
            <w:r w:rsidRPr="00CA0DFC">
              <w:t>NOT NULL, FOREIGN KEY (</w:t>
            </w:r>
            <w:proofErr w:type="spellStart"/>
            <w:r w:rsidRPr="00B55CEB">
              <w:t>vehicle_type</w:t>
            </w:r>
            <w:proofErr w:type="spellEnd"/>
            <w:r w:rsidRPr="00CA0DFC">
              <w:t xml:space="preserve">) REFERENCES </w:t>
            </w:r>
            <w:proofErr w:type="spellStart"/>
            <w:r w:rsidRPr="00CA0DFC">
              <w:t>tbl_</w:t>
            </w:r>
            <w:r>
              <w:t>vehicle_type</w:t>
            </w:r>
            <w:proofErr w:type="spellEnd"/>
            <w:r w:rsidRPr="00CA0DFC">
              <w:t>(id)</w:t>
            </w:r>
          </w:p>
        </w:tc>
        <w:tc>
          <w:tcPr>
            <w:tcW w:w="2693" w:type="dxa"/>
          </w:tcPr>
          <w:p w14:paraId="422CD44E" w14:textId="77777777" w:rsidR="00E97CCA" w:rsidRPr="00B55CEB" w:rsidRDefault="00E97CCA" w:rsidP="00E97CCA">
            <w:r w:rsidRPr="00B55CEB">
              <w:t>Type of vehicle</w:t>
            </w:r>
          </w:p>
        </w:tc>
      </w:tr>
      <w:tr w:rsidR="00E97CCA" w:rsidRPr="00D51BEC" w14:paraId="392E68EB" w14:textId="77777777" w:rsidTr="007F6858">
        <w:tc>
          <w:tcPr>
            <w:tcW w:w="0" w:type="auto"/>
          </w:tcPr>
          <w:p w14:paraId="4E7E450F" w14:textId="77777777" w:rsidR="00E97CCA" w:rsidRPr="00B55CEB" w:rsidRDefault="00E97CCA" w:rsidP="00E97CCA">
            <w:r w:rsidRPr="00B55CEB">
              <w:t>16</w:t>
            </w:r>
          </w:p>
        </w:tc>
        <w:tc>
          <w:tcPr>
            <w:tcW w:w="2164" w:type="dxa"/>
          </w:tcPr>
          <w:p w14:paraId="5D2C2172" w14:textId="77777777" w:rsidR="00E97CCA" w:rsidRPr="00B55CEB" w:rsidRDefault="00E97CCA" w:rsidP="00E97CCA">
            <w:proofErr w:type="spellStart"/>
            <w:r w:rsidRPr="00B55CEB">
              <w:t>onCreated</w:t>
            </w:r>
            <w:proofErr w:type="spellEnd"/>
          </w:p>
        </w:tc>
        <w:tc>
          <w:tcPr>
            <w:tcW w:w="1295" w:type="dxa"/>
          </w:tcPr>
          <w:p w14:paraId="010BF9D2" w14:textId="77777777" w:rsidR="00E97CCA" w:rsidRPr="00B55CEB" w:rsidRDefault="00E97CCA" w:rsidP="00E97CCA">
            <w:r w:rsidRPr="00B55CEB">
              <w:t>timestamp</w:t>
            </w:r>
          </w:p>
        </w:tc>
        <w:tc>
          <w:tcPr>
            <w:tcW w:w="973" w:type="dxa"/>
          </w:tcPr>
          <w:p w14:paraId="437B93E1" w14:textId="77777777" w:rsidR="00E97CCA" w:rsidRPr="00B55CEB" w:rsidRDefault="00E97CCA" w:rsidP="00E97CCA"/>
        </w:tc>
        <w:tc>
          <w:tcPr>
            <w:tcW w:w="1701" w:type="dxa"/>
          </w:tcPr>
          <w:p w14:paraId="76E4E71E" w14:textId="77777777" w:rsidR="00E97CCA" w:rsidRPr="00B55CEB" w:rsidRDefault="00E97CCA" w:rsidP="00E97CCA">
            <w:r w:rsidRPr="00B55CEB">
              <w:t xml:space="preserve">NOT NULL, DEFAULT </w:t>
            </w:r>
            <w:proofErr w:type="spellStart"/>
            <w:r w:rsidRPr="00B55CEB">
              <w:t>current_</w:t>
            </w:r>
            <w:proofErr w:type="gramStart"/>
            <w:r w:rsidRPr="00B55CEB">
              <w:t>timestamp</w:t>
            </w:r>
            <w:proofErr w:type="spellEnd"/>
            <w:r w:rsidRPr="00B55CEB">
              <w:t>(</w:t>
            </w:r>
            <w:proofErr w:type="gramEnd"/>
            <w:r w:rsidRPr="00B55CEB">
              <w:t>)</w:t>
            </w:r>
          </w:p>
        </w:tc>
        <w:tc>
          <w:tcPr>
            <w:tcW w:w="2693" w:type="dxa"/>
          </w:tcPr>
          <w:p w14:paraId="46836109" w14:textId="77777777" w:rsidR="00E97CCA" w:rsidRPr="00B55CEB" w:rsidRDefault="00E97CCA" w:rsidP="00E97CCA">
            <w:r w:rsidRPr="00B55CEB">
              <w:t>Timestamp of record creation</w:t>
            </w:r>
          </w:p>
        </w:tc>
      </w:tr>
      <w:tr w:rsidR="00E97CCA" w:rsidRPr="00D51BEC" w14:paraId="43772B16" w14:textId="77777777" w:rsidTr="007F6858">
        <w:tc>
          <w:tcPr>
            <w:tcW w:w="0" w:type="auto"/>
          </w:tcPr>
          <w:p w14:paraId="447BC042" w14:textId="77777777" w:rsidR="00E97CCA" w:rsidRPr="00B55CEB" w:rsidRDefault="00E97CCA" w:rsidP="00E97CCA">
            <w:r w:rsidRPr="00B55CEB">
              <w:t>17</w:t>
            </w:r>
          </w:p>
        </w:tc>
        <w:tc>
          <w:tcPr>
            <w:tcW w:w="2164" w:type="dxa"/>
          </w:tcPr>
          <w:p w14:paraId="5A8B895A" w14:textId="77777777" w:rsidR="00E97CCA" w:rsidRPr="00B55CEB" w:rsidRDefault="00E97CCA" w:rsidP="00E97CCA">
            <w:proofErr w:type="spellStart"/>
            <w:r w:rsidRPr="00B55CEB">
              <w:t>onUpdated</w:t>
            </w:r>
            <w:proofErr w:type="spellEnd"/>
          </w:p>
        </w:tc>
        <w:tc>
          <w:tcPr>
            <w:tcW w:w="1295" w:type="dxa"/>
          </w:tcPr>
          <w:p w14:paraId="362138AF" w14:textId="77777777" w:rsidR="00E97CCA" w:rsidRPr="00B55CEB" w:rsidRDefault="00E97CCA" w:rsidP="00E97CCA">
            <w:r w:rsidRPr="00B55CEB">
              <w:t>timestamp</w:t>
            </w:r>
          </w:p>
        </w:tc>
        <w:tc>
          <w:tcPr>
            <w:tcW w:w="973" w:type="dxa"/>
          </w:tcPr>
          <w:p w14:paraId="33885622" w14:textId="77777777" w:rsidR="00E97CCA" w:rsidRPr="00B55CEB" w:rsidRDefault="00E97CCA" w:rsidP="00E97CCA"/>
        </w:tc>
        <w:tc>
          <w:tcPr>
            <w:tcW w:w="1701" w:type="dxa"/>
          </w:tcPr>
          <w:p w14:paraId="105D37E9" w14:textId="77777777" w:rsidR="00E97CCA" w:rsidRPr="00B55CEB" w:rsidRDefault="00E97CCA" w:rsidP="00E97CCA">
            <w:r w:rsidRPr="00B55CEB">
              <w:t xml:space="preserve">NOT NULL, DEFAULT </w:t>
            </w:r>
            <w:proofErr w:type="spellStart"/>
            <w:r w:rsidRPr="00B55CEB">
              <w:t>current_</w:t>
            </w:r>
            <w:proofErr w:type="gramStart"/>
            <w:r w:rsidRPr="00B55CEB">
              <w:t>timestamp</w:t>
            </w:r>
            <w:proofErr w:type="spellEnd"/>
            <w:r w:rsidRPr="00B55CEB">
              <w:t>(</w:t>
            </w:r>
            <w:proofErr w:type="gramEnd"/>
            <w:r w:rsidRPr="00B55CEB">
              <w:t xml:space="preserve">) ON UPDATE </w:t>
            </w:r>
            <w:proofErr w:type="spellStart"/>
            <w:r w:rsidRPr="00B55CEB">
              <w:t>current_timestamp</w:t>
            </w:r>
            <w:proofErr w:type="spellEnd"/>
            <w:r w:rsidRPr="00B55CEB">
              <w:t>()</w:t>
            </w:r>
          </w:p>
        </w:tc>
        <w:tc>
          <w:tcPr>
            <w:tcW w:w="2693" w:type="dxa"/>
          </w:tcPr>
          <w:p w14:paraId="6336AC26" w14:textId="77777777" w:rsidR="00E97CCA" w:rsidRDefault="00E97CCA" w:rsidP="00E97CCA">
            <w:r w:rsidRPr="00B55CEB">
              <w:t>Timestamp of last update</w:t>
            </w:r>
          </w:p>
        </w:tc>
      </w:tr>
    </w:tbl>
    <w:p w14:paraId="4DBCB971" w14:textId="77777777" w:rsidR="00AF430E" w:rsidRDefault="00AF430E" w:rsidP="000C41B3">
      <w:pPr>
        <w:tabs>
          <w:tab w:val="left" w:pos="7824"/>
        </w:tabs>
        <w:rPr>
          <w:rFonts w:cstheme="minorHAnsi"/>
        </w:rPr>
      </w:pPr>
    </w:p>
    <w:p w14:paraId="5C2304B5" w14:textId="77777777" w:rsidR="00E97CCA" w:rsidRDefault="00E97CCA" w:rsidP="00E97CCA">
      <w:pPr>
        <w:pStyle w:val="Heading3"/>
        <w:rPr>
          <w:rStyle w:val="HTMLCode"/>
          <w:rFonts w:asciiTheme="minorHAnsi" w:hAnsiTheme="minorHAnsi" w:cstheme="minorHAnsi"/>
          <w:b/>
          <w:bCs/>
          <w:color w:val="404040" w:themeColor="text1" w:themeTint="BF"/>
        </w:rPr>
      </w:pPr>
      <w:r>
        <w:rPr>
          <w:rFonts w:asciiTheme="minorHAnsi" w:hAnsiTheme="minorHAnsi" w:cstheme="minorHAnsi"/>
          <w:b/>
          <w:bCs/>
          <w:color w:val="404040" w:themeColor="text1" w:themeTint="BF"/>
        </w:rPr>
        <w:t>8</w:t>
      </w:r>
      <w:r w:rsidRPr="00D51BEC">
        <w:rPr>
          <w:rFonts w:asciiTheme="minorHAnsi" w:hAnsiTheme="minorHAnsi" w:cstheme="minorHAnsi"/>
          <w:b/>
          <w:bCs/>
          <w:color w:val="404040" w:themeColor="text1" w:themeTint="BF"/>
        </w:rPr>
        <w:t xml:space="preserve">. </w:t>
      </w:r>
      <w:proofErr w:type="spellStart"/>
      <w:r w:rsidRPr="00D51BEC">
        <w:rPr>
          <w:rStyle w:val="HTMLCode"/>
          <w:rFonts w:asciiTheme="minorHAnsi" w:hAnsiTheme="minorHAnsi" w:cstheme="minorHAnsi"/>
          <w:b/>
          <w:bCs/>
          <w:color w:val="404040" w:themeColor="text1" w:themeTint="BF"/>
        </w:rPr>
        <w:t>tbl</w:t>
      </w:r>
      <w:r>
        <w:rPr>
          <w:rStyle w:val="HTMLCode"/>
          <w:rFonts w:asciiTheme="minorHAnsi" w:hAnsiTheme="minorHAnsi" w:cstheme="minorHAnsi"/>
          <w:b/>
          <w:bCs/>
          <w:color w:val="404040" w:themeColor="text1" w:themeTint="BF"/>
        </w:rPr>
        <w:t>_</w:t>
      </w:r>
      <w:r w:rsidRPr="00E97CCA">
        <w:rPr>
          <w:rStyle w:val="HTMLCode"/>
          <w:rFonts w:asciiTheme="minorHAnsi" w:hAnsiTheme="minorHAnsi" w:cstheme="minorHAnsi"/>
          <w:b/>
          <w:bCs/>
          <w:color w:val="404040" w:themeColor="text1" w:themeTint="BF"/>
        </w:rPr>
        <w:t>vehicle_gallery</w:t>
      </w:r>
      <w:proofErr w:type="spellEnd"/>
    </w:p>
    <w:p w14:paraId="467879BB" w14:textId="77777777" w:rsidR="00E97CCA" w:rsidRPr="00D51BEC" w:rsidRDefault="00E97CCA" w:rsidP="00E97CCA"/>
    <w:tbl>
      <w:tblPr>
        <w:tblStyle w:val="TableGrid"/>
        <w:tblW w:w="9351" w:type="dxa"/>
        <w:tblLook w:val="04A0" w:firstRow="1" w:lastRow="0" w:firstColumn="1" w:lastColumn="0" w:noHBand="0" w:noVBand="1"/>
      </w:tblPr>
      <w:tblGrid>
        <w:gridCol w:w="525"/>
        <w:gridCol w:w="1817"/>
        <w:gridCol w:w="1464"/>
        <w:gridCol w:w="1219"/>
        <w:gridCol w:w="2491"/>
        <w:gridCol w:w="1835"/>
      </w:tblGrid>
      <w:tr w:rsidR="00E97CCA" w:rsidRPr="00D51BEC" w14:paraId="6F8E807D" w14:textId="77777777" w:rsidTr="00E97CCA">
        <w:tc>
          <w:tcPr>
            <w:tcW w:w="0" w:type="auto"/>
            <w:hideMark/>
          </w:tcPr>
          <w:p w14:paraId="16E2DCF1" w14:textId="77777777" w:rsidR="00E97CCA" w:rsidRPr="00D51BEC" w:rsidRDefault="00E97CCA" w:rsidP="00A11BAA">
            <w:pPr>
              <w:jc w:val="center"/>
              <w:rPr>
                <w:rFonts w:asciiTheme="minorHAnsi" w:hAnsiTheme="minorHAnsi" w:cstheme="minorHAnsi"/>
                <w:b/>
                <w:bCs/>
              </w:rPr>
            </w:pPr>
            <w:r w:rsidRPr="00D51BEC">
              <w:rPr>
                <w:rFonts w:asciiTheme="minorHAnsi" w:hAnsiTheme="minorHAnsi" w:cstheme="minorHAnsi"/>
                <w:b/>
                <w:bCs/>
              </w:rPr>
              <w:t>No</w:t>
            </w:r>
          </w:p>
        </w:tc>
        <w:tc>
          <w:tcPr>
            <w:tcW w:w="2173" w:type="dxa"/>
            <w:hideMark/>
          </w:tcPr>
          <w:p w14:paraId="1842D382" w14:textId="77777777" w:rsidR="00E97CCA" w:rsidRPr="00D51BEC" w:rsidRDefault="00E97CCA" w:rsidP="00A11BAA">
            <w:pPr>
              <w:jc w:val="center"/>
              <w:rPr>
                <w:rFonts w:asciiTheme="minorHAnsi" w:hAnsiTheme="minorHAnsi" w:cstheme="minorHAnsi"/>
                <w:b/>
                <w:bCs/>
              </w:rPr>
            </w:pPr>
            <w:r w:rsidRPr="00D51BEC">
              <w:rPr>
                <w:rFonts w:asciiTheme="minorHAnsi" w:hAnsiTheme="minorHAnsi" w:cstheme="minorHAnsi"/>
                <w:b/>
                <w:bCs/>
              </w:rPr>
              <w:t>Fieldname</w:t>
            </w:r>
          </w:p>
        </w:tc>
        <w:tc>
          <w:tcPr>
            <w:tcW w:w="1464" w:type="dxa"/>
            <w:hideMark/>
          </w:tcPr>
          <w:p w14:paraId="56B8E06A" w14:textId="77777777" w:rsidR="00E97CCA" w:rsidRPr="00D51BEC" w:rsidRDefault="00E97CCA" w:rsidP="00A11BAA">
            <w:pPr>
              <w:jc w:val="center"/>
              <w:rPr>
                <w:rFonts w:asciiTheme="minorHAnsi" w:hAnsiTheme="minorHAnsi" w:cstheme="minorHAnsi"/>
                <w:b/>
                <w:bCs/>
              </w:rPr>
            </w:pPr>
            <w:r w:rsidRPr="00D51BEC">
              <w:rPr>
                <w:rFonts w:asciiTheme="minorHAnsi" w:hAnsiTheme="minorHAnsi" w:cstheme="minorHAnsi"/>
                <w:b/>
                <w:bCs/>
              </w:rPr>
              <w:t>Datatype</w:t>
            </w:r>
          </w:p>
        </w:tc>
        <w:tc>
          <w:tcPr>
            <w:tcW w:w="807" w:type="dxa"/>
            <w:hideMark/>
          </w:tcPr>
          <w:p w14:paraId="0D863993" w14:textId="77777777" w:rsidR="00E97CCA" w:rsidRPr="00D51BEC" w:rsidRDefault="00E97CCA" w:rsidP="00A11BAA">
            <w:pPr>
              <w:jc w:val="center"/>
              <w:rPr>
                <w:rFonts w:asciiTheme="minorHAnsi" w:hAnsiTheme="minorHAnsi" w:cstheme="minorHAnsi"/>
                <w:b/>
                <w:bCs/>
              </w:rPr>
            </w:pPr>
            <w:r w:rsidRPr="00D51BEC">
              <w:rPr>
                <w:rFonts w:asciiTheme="minorHAnsi" w:hAnsiTheme="minorHAnsi" w:cstheme="minorHAnsi"/>
                <w:b/>
                <w:bCs/>
              </w:rPr>
              <w:t>Key</w:t>
            </w:r>
          </w:p>
        </w:tc>
        <w:tc>
          <w:tcPr>
            <w:tcW w:w="2258" w:type="dxa"/>
            <w:hideMark/>
          </w:tcPr>
          <w:p w14:paraId="715B6190" w14:textId="77777777" w:rsidR="00E97CCA" w:rsidRPr="00D51BEC" w:rsidRDefault="00E97CCA" w:rsidP="00A11BAA">
            <w:pPr>
              <w:jc w:val="center"/>
              <w:rPr>
                <w:rFonts w:asciiTheme="minorHAnsi" w:hAnsiTheme="minorHAnsi" w:cstheme="minorHAnsi"/>
                <w:b/>
                <w:bCs/>
              </w:rPr>
            </w:pPr>
            <w:r w:rsidRPr="00D51BEC">
              <w:rPr>
                <w:rFonts w:asciiTheme="minorHAnsi" w:hAnsiTheme="minorHAnsi" w:cstheme="minorHAnsi"/>
                <w:b/>
                <w:bCs/>
              </w:rPr>
              <w:t>Constraints</w:t>
            </w:r>
          </w:p>
        </w:tc>
        <w:tc>
          <w:tcPr>
            <w:tcW w:w="2124" w:type="dxa"/>
            <w:hideMark/>
          </w:tcPr>
          <w:p w14:paraId="59BAD51C" w14:textId="77777777" w:rsidR="00E97CCA" w:rsidRPr="00D51BEC" w:rsidRDefault="00E97CCA" w:rsidP="00A11BAA">
            <w:pPr>
              <w:jc w:val="center"/>
              <w:rPr>
                <w:rFonts w:asciiTheme="minorHAnsi" w:hAnsiTheme="minorHAnsi" w:cstheme="minorHAnsi"/>
                <w:b/>
                <w:bCs/>
              </w:rPr>
            </w:pPr>
            <w:r w:rsidRPr="00D51BEC">
              <w:rPr>
                <w:rFonts w:asciiTheme="minorHAnsi" w:hAnsiTheme="minorHAnsi" w:cstheme="minorHAnsi"/>
                <w:b/>
                <w:bCs/>
              </w:rPr>
              <w:t>Description</w:t>
            </w:r>
          </w:p>
        </w:tc>
      </w:tr>
      <w:tr w:rsidR="00E97CCA" w:rsidRPr="00D51BEC" w14:paraId="4413E8E1" w14:textId="77777777" w:rsidTr="00E97CCA">
        <w:tc>
          <w:tcPr>
            <w:tcW w:w="0" w:type="auto"/>
          </w:tcPr>
          <w:p w14:paraId="48E43C23" w14:textId="77777777" w:rsidR="00E97CCA" w:rsidRPr="00977DED" w:rsidRDefault="00E97CCA" w:rsidP="00E97CCA">
            <w:r w:rsidRPr="00977DED">
              <w:t>1</w:t>
            </w:r>
          </w:p>
        </w:tc>
        <w:tc>
          <w:tcPr>
            <w:tcW w:w="2173" w:type="dxa"/>
          </w:tcPr>
          <w:p w14:paraId="76E3E6F3" w14:textId="77777777" w:rsidR="00E97CCA" w:rsidRPr="00977DED" w:rsidRDefault="00E97CCA" w:rsidP="00E97CCA">
            <w:r w:rsidRPr="00977DED">
              <w:t>id</w:t>
            </w:r>
          </w:p>
        </w:tc>
        <w:tc>
          <w:tcPr>
            <w:tcW w:w="1464" w:type="dxa"/>
          </w:tcPr>
          <w:p w14:paraId="201FE91F" w14:textId="77777777" w:rsidR="00E97CCA" w:rsidRPr="00977DED" w:rsidRDefault="00E97CCA" w:rsidP="00E97CCA">
            <w:proofErr w:type="gramStart"/>
            <w:r w:rsidRPr="00977DED">
              <w:t>int(</w:t>
            </w:r>
            <w:proofErr w:type="gramEnd"/>
            <w:r w:rsidRPr="00977DED">
              <w:t>11)</w:t>
            </w:r>
          </w:p>
        </w:tc>
        <w:tc>
          <w:tcPr>
            <w:tcW w:w="807" w:type="dxa"/>
          </w:tcPr>
          <w:p w14:paraId="033F1305" w14:textId="77777777" w:rsidR="00E97CCA" w:rsidRPr="00977DED" w:rsidRDefault="003279D0" w:rsidP="00E97CCA">
            <w:r>
              <w:t>PRIMARY</w:t>
            </w:r>
          </w:p>
        </w:tc>
        <w:tc>
          <w:tcPr>
            <w:tcW w:w="2258" w:type="dxa"/>
          </w:tcPr>
          <w:p w14:paraId="25C9689B" w14:textId="77777777" w:rsidR="00E97CCA" w:rsidRPr="00977DED" w:rsidRDefault="00E97CCA" w:rsidP="00E97CCA">
            <w:r w:rsidRPr="00977DED">
              <w:t>NOT NULL, AUTO_INCREMENT</w:t>
            </w:r>
          </w:p>
        </w:tc>
        <w:tc>
          <w:tcPr>
            <w:tcW w:w="2124" w:type="dxa"/>
          </w:tcPr>
          <w:p w14:paraId="3ABEC838" w14:textId="77777777" w:rsidR="00E97CCA" w:rsidRPr="00977DED" w:rsidRDefault="00E97CCA" w:rsidP="00E97CCA">
            <w:r w:rsidRPr="00977DED">
              <w:t>Unique identifier for each gallery entry</w:t>
            </w:r>
          </w:p>
        </w:tc>
      </w:tr>
      <w:tr w:rsidR="00E97CCA" w:rsidRPr="00D51BEC" w14:paraId="404EE17E" w14:textId="77777777" w:rsidTr="00E97CCA">
        <w:tc>
          <w:tcPr>
            <w:tcW w:w="0" w:type="auto"/>
          </w:tcPr>
          <w:p w14:paraId="4AD9E617" w14:textId="77777777" w:rsidR="00E97CCA" w:rsidRPr="00977DED" w:rsidRDefault="00E97CCA" w:rsidP="00E97CCA">
            <w:r w:rsidRPr="00977DED">
              <w:t>2</w:t>
            </w:r>
          </w:p>
        </w:tc>
        <w:tc>
          <w:tcPr>
            <w:tcW w:w="2173" w:type="dxa"/>
          </w:tcPr>
          <w:p w14:paraId="245CDED8" w14:textId="77777777" w:rsidR="00E97CCA" w:rsidRPr="00977DED" w:rsidRDefault="00E97CCA" w:rsidP="00E97CCA">
            <w:proofErr w:type="spellStart"/>
            <w:r w:rsidRPr="00977DED">
              <w:t>vehicle_id</w:t>
            </w:r>
            <w:proofErr w:type="spellEnd"/>
          </w:p>
        </w:tc>
        <w:tc>
          <w:tcPr>
            <w:tcW w:w="1464" w:type="dxa"/>
          </w:tcPr>
          <w:p w14:paraId="19DDB9D2" w14:textId="77777777" w:rsidR="00E97CCA" w:rsidRPr="00977DED" w:rsidRDefault="00E97CCA" w:rsidP="00E97CCA">
            <w:proofErr w:type="gramStart"/>
            <w:r w:rsidRPr="00977DED">
              <w:t>varchar(</w:t>
            </w:r>
            <w:proofErr w:type="gramEnd"/>
            <w:r w:rsidRPr="00977DED">
              <w:t>30)</w:t>
            </w:r>
          </w:p>
        </w:tc>
        <w:tc>
          <w:tcPr>
            <w:tcW w:w="807" w:type="dxa"/>
          </w:tcPr>
          <w:p w14:paraId="6A2E6D5A" w14:textId="77777777" w:rsidR="00E97CCA" w:rsidRPr="00977DED" w:rsidRDefault="002C2DEE" w:rsidP="00E97CCA">
            <w:r w:rsidRPr="002C2DEE">
              <w:t>Foreign</w:t>
            </w:r>
          </w:p>
        </w:tc>
        <w:tc>
          <w:tcPr>
            <w:tcW w:w="2258" w:type="dxa"/>
          </w:tcPr>
          <w:p w14:paraId="1225FB27" w14:textId="77777777" w:rsidR="00E97CCA" w:rsidRPr="00977DED" w:rsidRDefault="00CA0DFC" w:rsidP="00E97CCA">
            <w:r w:rsidRPr="00CA0DFC">
              <w:t>NOT NULL, FOREIGN KEY (</w:t>
            </w:r>
            <w:proofErr w:type="spellStart"/>
            <w:r w:rsidRPr="00CA0DFC">
              <w:t>vehicle_id</w:t>
            </w:r>
            <w:proofErr w:type="spellEnd"/>
            <w:r w:rsidRPr="00CA0DFC">
              <w:t xml:space="preserve">) REFERENCES </w:t>
            </w:r>
            <w:proofErr w:type="spellStart"/>
            <w:r w:rsidRPr="00CA0DFC">
              <w:t>tbl_vehicles</w:t>
            </w:r>
            <w:proofErr w:type="spellEnd"/>
            <w:r w:rsidRPr="00CA0DFC">
              <w:t>(</w:t>
            </w:r>
            <w:proofErr w:type="spellStart"/>
            <w:r w:rsidRPr="00CA0DFC">
              <w:t>vehicle_id</w:t>
            </w:r>
            <w:proofErr w:type="spellEnd"/>
            <w:r w:rsidRPr="00CA0DFC">
              <w:t>)</w:t>
            </w:r>
          </w:p>
        </w:tc>
        <w:tc>
          <w:tcPr>
            <w:tcW w:w="2124" w:type="dxa"/>
          </w:tcPr>
          <w:p w14:paraId="5620B865" w14:textId="77777777" w:rsidR="00E97CCA" w:rsidRPr="00977DED" w:rsidRDefault="00E97CCA" w:rsidP="00E97CCA">
            <w:r w:rsidRPr="00977DED">
              <w:t>Vehicle registration number</w:t>
            </w:r>
          </w:p>
        </w:tc>
      </w:tr>
      <w:tr w:rsidR="00E97CCA" w:rsidRPr="00D51BEC" w14:paraId="39957042" w14:textId="77777777" w:rsidTr="00E97CCA">
        <w:tc>
          <w:tcPr>
            <w:tcW w:w="0" w:type="auto"/>
          </w:tcPr>
          <w:p w14:paraId="2D2D80B5" w14:textId="77777777" w:rsidR="00E97CCA" w:rsidRPr="00977DED" w:rsidRDefault="00E97CCA" w:rsidP="00E97CCA">
            <w:r w:rsidRPr="00977DED">
              <w:t>3</w:t>
            </w:r>
          </w:p>
        </w:tc>
        <w:tc>
          <w:tcPr>
            <w:tcW w:w="2173" w:type="dxa"/>
          </w:tcPr>
          <w:p w14:paraId="45AF62BD" w14:textId="77777777" w:rsidR="00E97CCA" w:rsidRPr="00977DED" w:rsidRDefault="00E97CCA" w:rsidP="00E97CCA">
            <w:r w:rsidRPr="00977DED">
              <w:t>image</w:t>
            </w:r>
          </w:p>
        </w:tc>
        <w:tc>
          <w:tcPr>
            <w:tcW w:w="1464" w:type="dxa"/>
          </w:tcPr>
          <w:p w14:paraId="746BD555" w14:textId="77777777" w:rsidR="00E97CCA" w:rsidRPr="00977DED" w:rsidRDefault="00E97CCA" w:rsidP="00E97CCA">
            <w:proofErr w:type="gramStart"/>
            <w:r w:rsidRPr="00977DED">
              <w:t>varchar(</w:t>
            </w:r>
            <w:proofErr w:type="gramEnd"/>
            <w:r w:rsidRPr="00977DED">
              <w:t>500)</w:t>
            </w:r>
          </w:p>
        </w:tc>
        <w:tc>
          <w:tcPr>
            <w:tcW w:w="807" w:type="dxa"/>
          </w:tcPr>
          <w:p w14:paraId="67E41490" w14:textId="77777777" w:rsidR="00E97CCA" w:rsidRPr="00977DED" w:rsidRDefault="00E97CCA" w:rsidP="00E97CCA"/>
        </w:tc>
        <w:tc>
          <w:tcPr>
            <w:tcW w:w="2258" w:type="dxa"/>
          </w:tcPr>
          <w:p w14:paraId="33F5CDBA" w14:textId="77777777" w:rsidR="00E97CCA" w:rsidRPr="00977DED" w:rsidRDefault="00E97CCA" w:rsidP="00E97CCA">
            <w:r w:rsidRPr="00977DED">
              <w:t>NOT NULL</w:t>
            </w:r>
          </w:p>
        </w:tc>
        <w:tc>
          <w:tcPr>
            <w:tcW w:w="2124" w:type="dxa"/>
          </w:tcPr>
          <w:p w14:paraId="77E2243F" w14:textId="77777777" w:rsidR="00E97CCA" w:rsidRDefault="00E97CCA" w:rsidP="00E97CCA">
            <w:r w:rsidRPr="00977DED">
              <w:t>JSON array of image URLs</w:t>
            </w:r>
          </w:p>
        </w:tc>
      </w:tr>
    </w:tbl>
    <w:p w14:paraId="3500790E" w14:textId="77777777" w:rsidR="00E97CCA" w:rsidRPr="000C41B3" w:rsidRDefault="00E97CCA" w:rsidP="00E97CCA">
      <w:pPr>
        <w:tabs>
          <w:tab w:val="left" w:pos="7824"/>
        </w:tabs>
        <w:rPr>
          <w:rFonts w:cstheme="minorHAnsi"/>
        </w:rPr>
      </w:pPr>
    </w:p>
    <w:p w14:paraId="6E30E932" w14:textId="77777777" w:rsidR="00E97CCA" w:rsidRDefault="00E97CCA" w:rsidP="00E97CCA">
      <w:pPr>
        <w:pStyle w:val="Heading3"/>
        <w:rPr>
          <w:rStyle w:val="HTMLCode"/>
          <w:rFonts w:asciiTheme="minorHAnsi" w:hAnsiTheme="minorHAnsi" w:cstheme="minorHAnsi"/>
          <w:b/>
          <w:bCs/>
          <w:color w:val="404040" w:themeColor="text1" w:themeTint="BF"/>
        </w:rPr>
      </w:pPr>
      <w:r>
        <w:rPr>
          <w:rFonts w:asciiTheme="minorHAnsi" w:hAnsiTheme="minorHAnsi" w:cstheme="minorHAnsi"/>
          <w:b/>
          <w:bCs/>
          <w:color w:val="404040" w:themeColor="text1" w:themeTint="BF"/>
        </w:rPr>
        <w:lastRenderedPageBreak/>
        <w:t>9</w:t>
      </w:r>
      <w:r w:rsidRPr="00D51BEC">
        <w:rPr>
          <w:rFonts w:asciiTheme="minorHAnsi" w:hAnsiTheme="minorHAnsi" w:cstheme="minorHAnsi"/>
          <w:b/>
          <w:bCs/>
          <w:color w:val="404040" w:themeColor="text1" w:themeTint="BF"/>
        </w:rPr>
        <w:t xml:space="preserve">. </w:t>
      </w:r>
      <w:proofErr w:type="spellStart"/>
      <w:r w:rsidRPr="00D51BEC">
        <w:rPr>
          <w:rStyle w:val="HTMLCode"/>
          <w:rFonts w:asciiTheme="minorHAnsi" w:hAnsiTheme="minorHAnsi" w:cstheme="minorHAnsi"/>
          <w:b/>
          <w:bCs/>
          <w:color w:val="404040" w:themeColor="text1" w:themeTint="BF"/>
        </w:rPr>
        <w:t>tbl</w:t>
      </w:r>
      <w:r>
        <w:rPr>
          <w:rStyle w:val="HTMLCode"/>
          <w:rFonts w:asciiTheme="minorHAnsi" w:hAnsiTheme="minorHAnsi" w:cstheme="minorHAnsi"/>
          <w:b/>
          <w:bCs/>
          <w:color w:val="404040" w:themeColor="text1" w:themeTint="BF"/>
        </w:rPr>
        <w:t>_</w:t>
      </w:r>
      <w:r w:rsidRPr="00E97CCA">
        <w:rPr>
          <w:rStyle w:val="HTMLCode"/>
          <w:rFonts w:asciiTheme="minorHAnsi" w:hAnsiTheme="minorHAnsi" w:cstheme="minorHAnsi"/>
          <w:b/>
          <w:bCs/>
          <w:color w:val="404040" w:themeColor="text1" w:themeTint="BF"/>
        </w:rPr>
        <w:t>vehicle_type</w:t>
      </w:r>
      <w:proofErr w:type="spellEnd"/>
    </w:p>
    <w:p w14:paraId="656F1E92" w14:textId="77777777" w:rsidR="00E97CCA" w:rsidRPr="00D51BEC" w:rsidRDefault="00E97CCA" w:rsidP="00E97CCA"/>
    <w:tbl>
      <w:tblPr>
        <w:tblStyle w:val="TableGrid"/>
        <w:tblW w:w="9351" w:type="dxa"/>
        <w:tblLook w:val="04A0" w:firstRow="1" w:lastRow="0" w:firstColumn="1" w:lastColumn="0" w:noHBand="0" w:noVBand="1"/>
      </w:tblPr>
      <w:tblGrid>
        <w:gridCol w:w="525"/>
        <w:gridCol w:w="1940"/>
        <w:gridCol w:w="1464"/>
        <w:gridCol w:w="1219"/>
        <w:gridCol w:w="2258"/>
        <w:gridCol w:w="1945"/>
      </w:tblGrid>
      <w:tr w:rsidR="00E97CCA" w:rsidRPr="00D51BEC" w14:paraId="796629CC" w14:textId="77777777" w:rsidTr="00A11BAA">
        <w:tc>
          <w:tcPr>
            <w:tcW w:w="0" w:type="auto"/>
            <w:hideMark/>
          </w:tcPr>
          <w:p w14:paraId="72F4A72B" w14:textId="77777777" w:rsidR="00E97CCA" w:rsidRPr="00D51BEC" w:rsidRDefault="00E97CCA" w:rsidP="00A11BAA">
            <w:pPr>
              <w:jc w:val="center"/>
              <w:rPr>
                <w:rFonts w:asciiTheme="minorHAnsi" w:hAnsiTheme="minorHAnsi" w:cstheme="minorHAnsi"/>
                <w:b/>
                <w:bCs/>
              </w:rPr>
            </w:pPr>
            <w:r w:rsidRPr="00D51BEC">
              <w:rPr>
                <w:rFonts w:asciiTheme="minorHAnsi" w:hAnsiTheme="minorHAnsi" w:cstheme="minorHAnsi"/>
                <w:b/>
                <w:bCs/>
              </w:rPr>
              <w:t>No</w:t>
            </w:r>
          </w:p>
        </w:tc>
        <w:tc>
          <w:tcPr>
            <w:tcW w:w="2173" w:type="dxa"/>
            <w:hideMark/>
          </w:tcPr>
          <w:p w14:paraId="2EBE1E8C" w14:textId="77777777" w:rsidR="00E97CCA" w:rsidRPr="00D51BEC" w:rsidRDefault="00E97CCA" w:rsidP="00A11BAA">
            <w:pPr>
              <w:jc w:val="center"/>
              <w:rPr>
                <w:rFonts w:asciiTheme="minorHAnsi" w:hAnsiTheme="minorHAnsi" w:cstheme="minorHAnsi"/>
                <w:b/>
                <w:bCs/>
              </w:rPr>
            </w:pPr>
            <w:r w:rsidRPr="00D51BEC">
              <w:rPr>
                <w:rFonts w:asciiTheme="minorHAnsi" w:hAnsiTheme="minorHAnsi" w:cstheme="minorHAnsi"/>
                <w:b/>
                <w:bCs/>
              </w:rPr>
              <w:t>Fieldname</w:t>
            </w:r>
          </w:p>
        </w:tc>
        <w:tc>
          <w:tcPr>
            <w:tcW w:w="1464" w:type="dxa"/>
            <w:hideMark/>
          </w:tcPr>
          <w:p w14:paraId="4EA6B980" w14:textId="77777777" w:rsidR="00E97CCA" w:rsidRPr="00D51BEC" w:rsidRDefault="00E97CCA" w:rsidP="00A11BAA">
            <w:pPr>
              <w:jc w:val="center"/>
              <w:rPr>
                <w:rFonts w:asciiTheme="minorHAnsi" w:hAnsiTheme="minorHAnsi" w:cstheme="minorHAnsi"/>
                <w:b/>
                <w:bCs/>
              </w:rPr>
            </w:pPr>
            <w:r w:rsidRPr="00D51BEC">
              <w:rPr>
                <w:rFonts w:asciiTheme="minorHAnsi" w:hAnsiTheme="minorHAnsi" w:cstheme="minorHAnsi"/>
                <w:b/>
                <w:bCs/>
              </w:rPr>
              <w:t>Datatype</w:t>
            </w:r>
          </w:p>
        </w:tc>
        <w:tc>
          <w:tcPr>
            <w:tcW w:w="807" w:type="dxa"/>
            <w:hideMark/>
          </w:tcPr>
          <w:p w14:paraId="6D2738C4" w14:textId="77777777" w:rsidR="00E97CCA" w:rsidRPr="00D51BEC" w:rsidRDefault="00E97CCA" w:rsidP="00A11BAA">
            <w:pPr>
              <w:jc w:val="center"/>
              <w:rPr>
                <w:rFonts w:asciiTheme="minorHAnsi" w:hAnsiTheme="minorHAnsi" w:cstheme="minorHAnsi"/>
                <w:b/>
                <w:bCs/>
              </w:rPr>
            </w:pPr>
            <w:r w:rsidRPr="00D51BEC">
              <w:rPr>
                <w:rFonts w:asciiTheme="minorHAnsi" w:hAnsiTheme="minorHAnsi" w:cstheme="minorHAnsi"/>
                <w:b/>
                <w:bCs/>
              </w:rPr>
              <w:t>Key</w:t>
            </w:r>
          </w:p>
        </w:tc>
        <w:tc>
          <w:tcPr>
            <w:tcW w:w="2258" w:type="dxa"/>
            <w:hideMark/>
          </w:tcPr>
          <w:p w14:paraId="14B9AC2B" w14:textId="77777777" w:rsidR="00E97CCA" w:rsidRPr="00D51BEC" w:rsidRDefault="00E97CCA" w:rsidP="00A11BAA">
            <w:pPr>
              <w:jc w:val="center"/>
              <w:rPr>
                <w:rFonts w:asciiTheme="minorHAnsi" w:hAnsiTheme="minorHAnsi" w:cstheme="minorHAnsi"/>
                <w:b/>
                <w:bCs/>
              </w:rPr>
            </w:pPr>
            <w:r w:rsidRPr="00D51BEC">
              <w:rPr>
                <w:rFonts w:asciiTheme="minorHAnsi" w:hAnsiTheme="minorHAnsi" w:cstheme="minorHAnsi"/>
                <w:b/>
                <w:bCs/>
              </w:rPr>
              <w:t>Constraints</w:t>
            </w:r>
          </w:p>
        </w:tc>
        <w:tc>
          <w:tcPr>
            <w:tcW w:w="2124" w:type="dxa"/>
            <w:hideMark/>
          </w:tcPr>
          <w:p w14:paraId="320EB5EE" w14:textId="77777777" w:rsidR="00E97CCA" w:rsidRPr="00D51BEC" w:rsidRDefault="00E97CCA" w:rsidP="00A11BAA">
            <w:pPr>
              <w:jc w:val="center"/>
              <w:rPr>
                <w:rFonts w:asciiTheme="minorHAnsi" w:hAnsiTheme="minorHAnsi" w:cstheme="minorHAnsi"/>
                <w:b/>
                <w:bCs/>
              </w:rPr>
            </w:pPr>
            <w:r w:rsidRPr="00D51BEC">
              <w:rPr>
                <w:rFonts w:asciiTheme="minorHAnsi" w:hAnsiTheme="minorHAnsi" w:cstheme="minorHAnsi"/>
                <w:b/>
                <w:bCs/>
              </w:rPr>
              <w:t>Description</w:t>
            </w:r>
          </w:p>
        </w:tc>
      </w:tr>
      <w:tr w:rsidR="00E97CCA" w:rsidRPr="00D51BEC" w14:paraId="0723FBDB" w14:textId="77777777" w:rsidTr="00A11BAA">
        <w:tc>
          <w:tcPr>
            <w:tcW w:w="0" w:type="auto"/>
          </w:tcPr>
          <w:p w14:paraId="5F5E7C1B" w14:textId="77777777" w:rsidR="00E97CCA" w:rsidRPr="00290D95" w:rsidRDefault="00E97CCA" w:rsidP="00E97CCA">
            <w:r w:rsidRPr="00290D95">
              <w:t>1</w:t>
            </w:r>
          </w:p>
        </w:tc>
        <w:tc>
          <w:tcPr>
            <w:tcW w:w="2173" w:type="dxa"/>
          </w:tcPr>
          <w:p w14:paraId="46CC0188" w14:textId="77777777" w:rsidR="00E97CCA" w:rsidRPr="00290D95" w:rsidRDefault="00E97CCA" w:rsidP="00E97CCA">
            <w:r w:rsidRPr="00290D95">
              <w:t>id</w:t>
            </w:r>
          </w:p>
        </w:tc>
        <w:tc>
          <w:tcPr>
            <w:tcW w:w="1464" w:type="dxa"/>
          </w:tcPr>
          <w:p w14:paraId="1B63A390" w14:textId="77777777" w:rsidR="00E97CCA" w:rsidRPr="00290D95" w:rsidRDefault="00E97CCA" w:rsidP="00E97CCA">
            <w:proofErr w:type="gramStart"/>
            <w:r w:rsidRPr="00290D95">
              <w:t>int(</w:t>
            </w:r>
            <w:proofErr w:type="gramEnd"/>
            <w:r w:rsidRPr="00290D95">
              <w:t>11)</w:t>
            </w:r>
          </w:p>
        </w:tc>
        <w:tc>
          <w:tcPr>
            <w:tcW w:w="807" w:type="dxa"/>
          </w:tcPr>
          <w:p w14:paraId="58868707" w14:textId="77777777" w:rsidR="00E97CCA" w:rsidRPr="00290D95" w:rsidRDefault="003279D0" w:rsidP="00E97CCA">
            <w:r>
              <w:t>PRIMARY</w:t>
            </w:r>
          </w:p>
        </w:tc>
        <w:tc>
          <w:tcPr>
            <w:tcW w:w="2258" w:type="dxa"/>
          </w:tcPr>
          <w:p w14:paraId="3BF70ED4" w14:textId="77777777" w:rsidR="00E97CCA" w:rsidRPr="00290D95" w:rsidRDefault="00E97CCA" w:rsidP="00E97CCA">
            <w:r w:rsidRPr="00290D95">
              <w:t>NOT NULL, AUTO_INCREMENT</w:t>
            </w:r>
          </w:p>
        </w:tc>
        <w:tc>
          <w:tcPr>
            <w:tcW w:w="2124" w:type="dxa"/>
          </w:tcPr>
          <w:p w14:paraId="1000BB74" w14:textId="77777777" w:rsidR="00E97CCA" w:rsidRPr="00290D95" w:rsidRDefault="00E97CCA" w:rsidP="00E97CCA">
            <w:r w:rsidRPr="00290D95">
              <w:t>Unique identifier for each vehicle type</w:t>
            </w:r>
          </w:p>
        </w:tc>
      </w:tr>
      <w:tr w:rsidR="00E97CCA" w:rsidRPr="00D51BEC" w14:paraId="5C27485D" w14:textId="77777777" w:rsidTr="00A11BAA">
        <w:tc>
          <w:tcPr>
            <w:tcW w:w="0" w:type="auto"/>
          </w:tcPr>
          <w:p w14:paraId="0A81A234" w14:textId="77777777" w:rsidR="00E97CCA" w:rsidRPr="00290D95" w:rsidRDefault="00E97CCA" w:rsidP="00E97CCA">
            <w:r w:rsidRPr="00290D95">
              <w:t>2</w:t>
            </w:r>
          </w:p>
        </w:tc>
        <w:tc>
          <w:tcPr>
            <w:tcW w:w="2173" w:type="dxa"/>
          </w:tcPr>
          <w:p w14:paraId="2A386DB9" w14:textId="77777777" w:rsidR="00E97CCA" w:rsidRPr="00290D95" w:rsidRDefault="00E97CCA" w:rsidP="00E97CCA">
            <w:r w:rsidRPr="00290D95">
              <w:t>type</w:t>
            </w:r>
          </w:p>
        </w:tc>
        <w:tc>
          <w:tcPr>
            <w:tcW w:w="1464" w:type="dxa"/>
          </w:tcPr>
          <w:p w14:paraId="51D61AF6" w14:textId="77777777" w:rsidR="00E97CCA" w:rsidRPr="00290D95" w:rsidRDefault="00E97CCA" w:rsidP="00E97CCA">
            <w:proofErr w:type="gramStart"/>
            <w:r w:rsidRPr="00290D95">
              <w:t>varchar(</w:t>
            </w:r>
            <w:proofErr w:type="gramEnd"/>
            <w:r w:rsidRPr="00290D95">
              <w:t>30)</w:t>
            </w:r>
          </w:p>
        </w:tc>
        <w:tc>
          <w:tcPr>
            <w:tcW w:w="807" w:type="dxa"/>
          </w:tcPr>
          <w:p w14:paraId="1DD53785" w14:textId="77777777" w:rsidR="00E97CCA" w:rsidRPr="00290D95" w:rsidRDefault="00E97CCA" w:rsidP="00E97CCA"/>
        </w:tc>
        <w:tc>
          <w:tcPr>
            <w:tcW w:w="2258" w:type="dxa"/>
          </w:tcPr>
          <w:p w14:paraId="17BFAF3A" w14:textId="77777777" w:rsidR="00E97CCA" w:rsidRPr="00290D95" w:rsidRDefault="00E97CCA" w:rsidP="00E97CCA"/>
        </w:tc>
        <w:tc>
          <w:tcPr>
            <w:tcW w:w="2124" w:type="dxa"/>
          </w:tcPr>
          <w:p w14:paraId="2FB2099B" w14:textId="77777777" w:rsidR="00E97CCA" w:rsidRPr="00290D95" w:rsidRDefault="00E97CCA" w:rsidP="00E97CCA">
            <w:r w:rsidRPr="00290D95">
              <w:t>Name of the vehicle type</w:t>
            </w:r>
          </w:p>
        </w:tc>
      </w:tr>
      <w:tr w:rsidR="00E97CCA" w:rsidRPr="00D51BEC" w14:paraId="710B322B" w14:textId="77777777" w:rsidTr="00A11BAA">
        <w:tc>
          <w:tcPr>
            <w:tcW w:w="0" w:type="auto"/>
          </w:tcPr>
          <w:p w14:paraId="6A0FF571" w14:textId="77777777" w:rsidR="00E97CCA" w:rsidRPr="00290D95" w:rsidRDefault="00E97CCA" w:rsidP="00E97CCA">
            <w:r w:rsidRPr="00290D95">
              <w:t>3</w:t>
            </w:r>
          </w:p>
        </w:tc>
        <w:tc>
          <w:tcPr>
            <w:tcW w:w="2173" w:type="dxa"/>
          </w:tcPr>
          <w:p w14:paraId="0147F235" w14:textId="77777777" w:rsidR="00E97CCA" w:rsidRPr="00290D95" w:rsidRDefault="00E97CCA" w:rsidP="00E97CCA">
            <w:r w:rsidRPr="00290D95">
              <w:t>image</w:t>
            </w:r>
          </w:p>
        </w:tc>
        <w:tc>
          <w:tcPr>
            <w:tcW w:w="1464" w:type="dxa"/>
          </w:tcPr>
          <w:p w14:paraId="40237BEC" w14:textId="77777777" w:rsidR="00E97CCA" w:rsidRPr="00290D95" w:rsidRDefault="00E97CCA" w:rsidP="00E97CCA">
            <w:proofErr w:type="gramStart"/>
            <w:r w:rsidRPr="00290D95">
              <w:t>varchar(</w:t>
            </w:r>
            <w:proofErr w:type="gramEnd"/>
            <w:r w:rsidRPr="00290D95">
              <w:t>300)</w:t>
            </w:r>
          </w:p>
        </w:tc>
        <w:tc>
          <w:tcPr>
            <w:tcW w:w="807" w:type="dxa"/>
          </w:tcPr>
          <w:p w14:paraId="2C55EE12" w14:textId="77777777" w:rsidR="00E97CCA" w:rsidRPr="00290D95" w:rsidRDefault="00E97CCA" w:rsidP="00E97CCA"/>
        </w:tc>
        <w:tc>
          <w:tcPr>
            <w:tcW w:w="2258" w:type="dxa"/>
          </w:tcPr>
          <w:p w14:paraId="779AE59A" w14:textId="77777777" w:rsidR="00E97CCA" w:rsidRPr="00290D95" w:rsidRDefault="00E97CCA" w:rsidP="00E97CCA"/>
        </w:tc>
        <w:tc>
          <w:tcPr>
            <w:tcW w:w="2124" w:type="dxa"/>
          </w:tcPr>
          <w:p w14:paraId="0C674693" w14:textId="77777777" w:rsidR="00E97CCA" w:rsidRDefault="00E97CCA" w:rsidP="00E97CCA">
            <w:r w:rsidRPr="00290D95">
              <w:t>URL to the image representing the vehicle type</w:t>
            </w:r>
          </w:p>
        </w:tc>
      </w:tr>
    </w:tbl>
    <w:p w14:paraId="5590815F" w14:textId="77777777" w:rsidR="00E97CCA" w:rsidRPr="000C41B3" w:rsidRDefault="00E97CCA" w:rsidP="000C41B3">
      <w:pPr>
        <w:tabs>
          <w:tab w:val="left" w:pos="7824"/>
        </w:tabs>
        <w:rPr>
          <w:rFonts w:cstheme="minorHAnsi"/>
        </w:rPr>
      </w:pPr>
    </w:p>
    <w:sectPr w:rsidR="00E97CCA" w:rsidRPr="000C41B3" w:rsidSect="00076E97">
      <w:headerReference w:type="default" r:id="rId26"/>
      <w:footerReference w:type="default" r:id="rId27"/>
      <w:pgSz w:w="12240" w:h="15840"/>
      <w:pgMar w:top="1440" w:right="1440" w:bottom="1440" w:left="1440" w:header="288"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E5CB21" w14:textId="77777777" w:rsidR="00374B06" w:rsidRDefault="00374B06">
      <w:pPr>
        <w:spacing w:line="240" w:lineRule="auto"/>
      </w:pPr>
      <w:r>
        <w:separator/>
      </w:r>
    </w:p>
  </w:endnote>
  <w:endnote w:type="continuationSeparator" w:id="0">
    <w:p w14:paraId="34D381EE" w14:textId="77777777" w:rsidR="00374B06" w:rsidRDefault="00374B06">
      <w:pPr>
        <w:spacing w:line="240" w:lineRule="auto"/>
      </w:pPr>
      <w:r>
        <w:continuationSeparator/>
      </w:r>
    </w:p>
  </w:endnote>
  <w:endnote w:type="continuationNotice" w:id="1">
    <w:p w14:paraId="0C72D19C" w14:textId="77777777" w:rsidR="00374B06" w:rsidRDefault="00374B06">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2186409"/>
      <w:docPartObj>
        <w:docPartGallery w:val="Page Numbers (Bottom of Page)"/>
        <w:docPartUnique/>
      </w:docPartObj>
    </w:sdtPr>
    <w:sdtContent>
      <w:p w14:paraId="77E50601" w14:textId="77777777" w:rsidR="005C6D45" w:rsidRDefault="0039035C">
        <w:pPr>
          <w:pStyle w:val="Footer"/>
          <w:jc w:val="right"/>
        </w:pPr>
        <w:r w:rsidRPr="00F74B6E">
          <w:rPr>
            <w:noProof/>
            <w:lang w:val="en-IN" w:eastAsia="en-IN"/>
          </w:rPr>
          <w:drawing>
            <wp:anchor distT="0" distB="0" distL="114300" distR="114300" simplePos="0" relativeHeight="251659264" behindDoc="0" locked="0" layoutInCell="1" allowOverlap="1" wp14:anchorId="20D67F46" wp14:editId="5FDD6E34">
              <wp:simplePos x="0" y="0"/>
              <wp:positionH relativeFrom="column">
                <wp:posOffset>0</wp:posOffset>
              </wp:positionH>
              <wp:positionV relativeFrom="paragraph">
                <wp:posOffset>-635</wp:posOffset>
              </wp:positionV>
              <wp:extent cx="2527300" cy="571239"/>
              <wp:effectExtent l="0" t="0" r="6350" b="635"/>
              <wp:wrapNone/>
              <wp:docPr id="1500025958" name="Picture 1500025958"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5A8">
          <w:t xml:space="preserve">Page | </w:t>
        </w:r>
        <w:r w:rsidR="002F25A8">
          <w:fldChar w:fldCharType="begin"/>
        </w:r>
        <w:r w:rsidR="002F25A8">
          <w:instrText xml:space="preserve"> PAGE   \* MERGEFORMAT </w:instrText>
        </w:r>
        <w:r w:rsidR="002F25A8">
          <w:fldChar w:fldCharType="separate"/>
        </w:r>
        <w:r w:rsidR="00D722D9">
          <w:rPr>
            <w:noProof/>
          </w:rPr>
          <w:t>7</w:t>
        </w:r>
        <w:r w:rsidR="002F25A8">
          <w:rPr>
            <w:noProof/>
          </w:rPr>
          <w:fldChar w:fldCharType="end"/>
        </w:r>
        <w:r w:rsidR="002F25A8">
          <w:t xml:space="preserve"> </w:t>
        </w:r>
      </w:p>
    </w:sdtContent>
  </w:sdt>
  <w:p w14:paraId="2824589D" w14:textId="77777777" w:rsidR="005C6D45" w:rsidRDefault="005C6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78B08A" w14:textId="77777777" w:rsidR="00374B06" w:rsidRDefault="00374B06">
      <w:pPr>
        <w:spacing w:line="240" w:lineRule="auto"/>
      </w:pPr>
      <w:r>
        <w:separator/>
      </w:r>
    </w:p>
  </w:footnote>
  <w:footnote w:type="continuationSeparator" w:id="0">
    <w:p w14:paraId="788B9E88" w14:textId="77777777" w:rsidR="00374B06" w:rsidRDefault="00374B06">
      <w:pPr>
        <w:spacing w:line="240" w:lineRule="auto"/>
      </w:pPr>
      <w:r>
        <w:continuationSeparator/>
      </w:r>
    </w:p>
  </w:footnote>
  <w:footnote w:type="continuationNotice" w:id="1">
    <w:p w14:paraId="05E9BDAE" w14:textId="77777777" w:rsidR="00374B06" w:rsidRDefault="00374B06">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CB8923" w14:textId="77777777" w:rsidR="0039035C" w:rsidRDefault="0039035C" w:rsidP="0039035C">
    <w:pPr>
      <w:pStyle w:val="Header"/>
      <w:jc w:val="right"/>
    </w:pPr>
    <w:r>
      <w:t>AJC20MCA-I004 AJUL K JOSE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B81038"/>
    <w:multiLevelType w:val="hybridMultilevel"/>
    <w:tmpl w:val="F1AE21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D5322F9"/>
    <w:multiLevelType w:val="hybridMultilevel"/>
    <w:tmpl w:val="49CA4A8E"/>
    <w:lvl w:ilvl="0" w:tplc="4009000F">
      <w:start w:val="1"/>
      <w:numFmt w:val="decimal"/>
      <w:lvlText w:val="%1."/>
      <w:lvlJc w:val="left"/>
      <w:pPr>
        <w:ind w:left="0" w:hanging="360"/>
      </w:pPr>
    </w:lvl>
    <w:lvl w:ilvl="1" w:tplc="40090019">
      <w:start w:val="1"/>
      <w:numFmt w:val="lowerLetter"/>
      <w:lvlText w:val="%2."/>
      <w:lvlJc w:val="left"/>
      <w:pPr>
        <w:ind w:left="720" w:hanging="360"/>
      </w:pPr>
    </w:lvl>
    <w:lvl w:ilvl="2" w:tplc="40090001">
      <w:start w:val="1"/>
      <w:numFmt w:val="bullet"/>
      <w:lvlText w:val=""/>
      <w:lvlJc w:val="left"/>
      <w:pPr>
        <w:ind w:left="1440" w:hanging="180"/>
      </w:pPr>
      <w:rPr>
        <w:rFonts w:ascii="Symbol" w:hAnsi="Symbol" w:hint="default"/>
      </w:r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13" w15:restartNumberingAfterBreak="0">
    <w:nsid w:val="2E437CB6"/>
    <w:multiLevelType w:val="hybridMultilevel"/>
    <w:tmpl w:val="57DCF32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0EC19CD"/>
    <w:multiLevelType w:val="hybridMultilevel"/>
    <w:tmpl w:val="C3ECA854"/>
    <w:lvl w:ilvl="0" w:tplc="13306356">
      <w:start w:val="1"/>
      <w:numFmt w:val="bullet"/>
      <w:lvlText w:val="o"/>
      <w:lvlJc w:val="left"/>
      <w:pPr>
        <w:ind w:left="2520" w:hanging="360"/>
      </w:pPr>
      <w:rPr>
        <w:rFonts w:ascii="Courier New" w:hAnsi="Courier New" w:cs="Courier New" w:hint="default"/>
        <w:sz w:val="20"/>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5"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7C2529"/>
    <w:multiLevelType w:val="hybridMultilevel"/>
    <w:tmpl w:val="B7B4252A"/>
    <w:lvl w:ilvl="0" w:tplc="4009000F">
      <w:start w:val="1"/>
      <w:numFmt w:val="decimal"/>
      <w:lvlText w:val="%1."/>
      <w:lvlJc w:val="left"/>
      <w:pPr>
        <w:ind w:left="720" w:hanging="360"/>
      </w:pPr>
    </w:lvl>
    <w:lvl w:ilvl="1" w:tplc="113C848E">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C534BFF"/>
    <w:multiLevelType w:val="hybridMultilevel"/>
    <w:tmpl w:val="7D9EB6F8"/>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545A93"/>
    <w:multiLevelType w:val="hybridMultilevel"/>
    <w:tmpl w:val="EF82EC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3"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BF1BC8"/>
    <w:multiLevelType w:val="multilevel"/>
    <w:tmpl w:val="EAD8ED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3915183">
    <w:abstractNumId w:val="22"/>
  </w:num>
  <w:num w:numId="2" w16cid:durableId="1605766779">
    <w:abstractNumId w:val="22"/>
    <w:lvlOverride w:ilvl="0">
      <w:startOverride w:val="1"/>
    </w:lvlOverride>
  </w:num>
  <w:num w:numId="3" w16cid:durableId="1980765680">
    <w:abstractNumId w:val="22"/>
  </w:num>
  <w:num w:numId="4" w16cid:durableId="1013384577">
    <w:abstractNumId w:val="22"/>
    <w:lvlOverride w:ilvl="0">
      <w:startOverride w:val="1"/>
    </w:lvlOverride>
  </w:num>
  <w:num w:numId="5" w16cid:durableId="1026101593">
    <w:abstractNumId w:val="8"/>
  </w:num>
  <w:num w:numId="6" w16cid:durableId="1283196885">
    <w:abstractNumId w:val="22"/>
    <w:lvlOverride w:ilvl="0">
      <w:startOverride w:val="1"/>
    </w:lvlOverride>
  </w:num>
  <w:num w:numId="7" w16cid:durableId="115495755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44823356">
    <w:abstractNumId w:val="10"/>
  </w:num>
  <w:num w:numId="9" w16cid:durableId="2178610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5139589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56782444">
    <w:abstractNumId w:val="7"/>
  </w:num>
  <w:num w:numId="12" w16cid:durableId="1167553051">
    <w:abstractNumId w:val="6"/>
  </w:num>
  <w:num w:numId="13" w16cid:durableId="1630820574">
    <w:abstractNumId w:val="5"/>
  </w:num>
  <w:num w:numId="14" w16cid:durableId="1124613801">
    <w:abstractNumId w:val="4"/>
  </w:num>
  <w:num w:numId="15" w16cid:durableId="1159615848">
    <w:abstractNumId w:val="3"/>
  </w:num>
  <w:num w:numId="16" w16cid:durableId="1822576001">
    <w:abstractNumId w:val="2"/>
  </w:num>
  <w:num w:numId="17" w16cid:durableId="831146195">
    <w:abstractNumId w:val="1"/>
  </w:num>
  <w:num w:numId="18" w16cid:durableId="2046520554">
    <w:abstractNumId w:val="0"/>
  </w:num>
  <w:num w:numId="19" w16cid:durableId="2076665705">
    <w:abstractNumId w:val="23"/>
  </w:num>
  <w:num w:numId="20" w16cid:durableId="603149874">
    <w:abstractNumId w:val="9"/>
  </w:num>
  <w:num w:numId="21" w16cid:durableId="677268074">
    <w:abstractNumId w:val="21"/>
  </w:num>
  <w:num w:numId="22" w16cid:durableId="1322387191">
    <w:abstractNumId w:val="19"/>
  </w:num>
  <w:num w:numId="23" w16cid:durableId="2014455983">
    <w:abstractNumId w:val="18"/>
  </w:num>
  <w:num w:numId="24" w16cid:durableId="482820716">
    <w:abstractNumId w:val="15"/>
  </w:num>
  <w:num w:numId="25" w16cid:durableId="17403261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8861309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2218499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5730734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065768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38821494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57472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1260428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08241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296106662">
    <w:abstractNumId w:val="12"/>
  </w:num>
  <w:num w:numId="35" w16cid:durableId="669523888">
    <w:abstractNumId w:val="20"/>
  </w:num>
  <w:num w:numId="36" w16cid:durableId="1672441891">
    <w:abstractNumId w:val="16"/>
  </w:num>
  <w:num w:numId="37" w16cid:durableId="1879463705">
    <w:abstractNumId w:val="24"/>
  </w:num>
  <w:num w:numId="38" w16cid:durableId="983510781">
    <w:abstractNumId w:val="14"/>
  </w:num>
  <w:num w:numId="39" w16cid:durableId="1307665253">
    <w:abstractNumId w:val="11"/>
  </w:num>
  <w:num w:numId="40" w16cid:durableId="1820269783">
    <w:abstractNumId w:val="17"/>
  </w:num>
  <w:num w:numId="41" w16cid:durableId="108758229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ctiveWritingStyle w:appName="MSWord" w:lang="en-IN" w:vendorID="64" w:dllVersion="4096" w:nlCheck="1" w:checkStyle="0"/>
  <w:activeWritingStyle w:appName="MSWord" w:lang="en-IN" w:vendorID="64" w:dllVersion="6"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E97"/>
    <w:rsid w:val="00016748"/>
    <w:rsid w:val="0002523F"/>
    <w:rsid w:val="0006567E"/>
    <w:rsid w:val="00074F3C"/>
    <w:rsid w:val="000760DB"/>
    <w:rsid w:val="00076E97"/>
    <w:rsid w:val="000A0532"/>
    <w:rsid w:val="000C41B3"/>
    <w:rsid w:val="000F00E7"/>
    <w:rsid w:val="00121BA5"/>
    <w:rsid w:val="00166453"/>
    <w:rsid w:val="0016766E"/>
    <w:rsid w:val="00170063"/>
    <w:rsid w:val="00175643"/>
    <w:rsid w:val="001A2CB7"/>
    <w:rsid w:val="001A3309"/>
    <w:rsid w:val="001B2338"/>
    <w:rsid w:val="001D4276"/>
    <w:rsid w:val="002061A9"/>
    <w:rsid w:val="0021293A"/>
    <w:rsid w:val="00217B64"/>
    <w:rsid w:val="00235579"/>
    <w:rsid w:val="00244309"/>
    <w:rsid w:val="00257FAA"/>
    <w:rsid w:val="00263938"/>
    <w:rsid w:val="00272E83"/>
    <w:rsid w:val="002C2DEE"/>
    <w:rsid w:val="002C5DF4"/>
    <w:rsid w:val="002E55AB"/>
    <w:rsid w:val="002E78EB"/>
    <w:rsid w:val="002F25A8"/>
    <w:rsid w:val="0031423D"/>
    <w:rsid w:val="00322F6C"/>
    <w:rsid w:val="003279D0"/>
    <w:rsid w:val="003407A9"/>
    <w:rsid w:val="00340DC9"/>
    <w:rsid w:val="00342A9D"/>
    <w:rsid w:val="00350BD5"/>
    <w:rsid w:val="00370AAC"/>
    <w:rsid w:val="00374B06"/>
    <w:rsid w:val="0039035C"/>
    <w:rsid w:val="00390F36"/>
    <w:rsid w:val="003A7B38"/>
    <w:rsid w:val="003C094E"/>
    <w:rsid w:val="003E3640"/>
    <w:rsid w:val="00405C13"/>
    <w:rsid w:val="004201E2"/>
    <w:rsid w:val="00423B03"/>
    <w:rsid w:val="00424E88"/>
    <w:rsid w:val="00444F02"/>
    <w:rsid w:val="00445B97"/>
    <w:rsid w:val="00454641"/>
    <w:rsid w:val="00456B30"/>
    <w:rsid w:val="0048560F"/>
    <w:rsid w:val="00490CC6"/>
    <w:rsid w:val="004F05F9"/>
    <w:rsid w:val="0050699E"/>
    <w:rsid w:val="00535E61"/>
    <w:rsid w:val="00543495"/>
    <w:rsid w:val="005509B2"/>
    <w:rsid w:val="005527D1"/>
    <w:rsid w:val="005556DB"/>
    <w:rsid w:val="0058175E"/>
    <w:rsid w:val="00584786"/>
    <w:rsid w:val="00596AEA"/>
    <w:rsid w:val="005C6D45"/>
    <w:rsid w:val="005D58F7"/>
    <w:rsid w:val="00617D63"/>
    <w:rsid w:val="00643D1A"/>
    <w:rsid w:val="00674588"/>
    <w:rsid w:val="006A3780"/>
    <w:rsid w:val="006A7B57"/>
    <w:rsid w:val="006D3169"/>
    <w:rsid w:val="006D44C5"/>
    <w:rsid w:val="006D77EB"/>
    <w:rsid w:val="00713672"/>
    <w:rsid w:val="00715B33"/>
    <w:rsid w:val="0073562D"/>
    <w:rsid w:val="0077465E"/>
    <w:rsid w:val="0079075E"/>
    <w:rsid w:val="007927CB"/>
    <w:rsid w:val="00797C16"/>
    <w:rsid w:val="007A6428"/>
    <w:rsid w:val="007B07DE"/>
    <w:rsid w:val="00805341"/>
    <w:rsid w:val="00806A08"/>
    <w:rsid w:val="0081633F"/>
    <w:rsid w:val="008270A2"/>
    <w:rsid w:val="00853F77"/>
    <w:rsid w:val="00885CE1"/>
    <w:rsid w:val="008907FF"/>
    <w:rsid w:val="00894976"/>
    <w:rsid w:val="008B696C"/>
    <w:rsid w:val="008B6BEE"/>
    <w:rsid w:val="008C2071"/>
    <w:rsid w:val="008F1C71"/>
    <w:rsid w:val="008F78D7"/>
    <w:rsid w:val="009200C1"/>
    <w:rsid w:val="0092197E"/>
    <w:rsid w:val="00925872"/>
    <w:rsid w:val="0097609C"/>
    <w:rsid w:val="00980085"/>
    <w:rsid w:val="00997127"/>
    <w:rsid w:val="009B7746"/>
    <w:rsid w:val="009C639B"/>
    <w:rsid w:val="009D216F"/>
    <w:rsid w:val="009D3248"/>
    <w:rsid w:val="009E75E1"/>
    <w:rsid w:val="00A3787F"/>
    <w:rsid w:val="00A63364"/>
    <w:rsid w:val="00A65E8A"/>
    <w:rsid w:val="00A87896"/>
    <w:rsid w:val="00A96C9B"/>
    <w:rsid w:val="00AC1EE7"/>
    <w:rsid w:val="00AF430E"/>
    <w:rsid w:val="00B2383B"/>
    <w:rsid w:val="00B35312"/>
    <w:rsid w:val="00B650C6"/>
    <w:rsid w:val="00B74B96"/>
    <w:rsid w:val="00B75127"/>
    <w:rsid w:val="00BA63C2"/>
    <w:rsid w:val="00BC6939"/>
    <w:rsid w:val="00BD1ED2"/>
    <w:rsid w:val="00BE1875"/>
    <w:rsid w:val="00BE4569"/>
    <w:rsid w:val="00BE45C8"/>
    <w:rsid w:val="00BE4673"/>
    <w:rsid w:val="00BF2331"/>
    <w:rsid w:val="00BF7463"/>
    <w:rsid w:val="00C0675A"/>
    <w:rsid w:val="00C12D0A"/>
    <w:rsid w:val="00C132A4"/>
    <w:rsid w:val="00C268D8"/>
    <w:rsid w:val="00C30889"/>
    <w:rsid w:val="00C54202"/>
    <w:rsid w:val="00C90A2E"/>
    <w:rsid w:val="00CA0DFC"/>
    <w:rsid w:val="00CC5861"/>
    <w:rsid w:val="00CD6471"/>
    <w:rsid w:val="00CE202C"/>
    <w:rsid w:val="00CF052A"/>
    <w:rsid w:val="00CF3331"/>
    <w:rsid w:val="00D2162A"/>
    <w:rsid w:val="00D24424"/>
    <w:rsid w:val="00D30B81"/>
    <w:rsid w:val="00D36117"/>
    <w:rsid w:val="00D3649E"/>
    <w:rsid w:val="00D51BEC"/>
    <w:rsid w:val="00D52982"/>
    <w:rsid w:val="00D57A0A"/>
    <w:rsid w:val="00D65327"/>
    <w:rsid w:val="00D722D9"/>
    <w:rsid w:val="00D91F48"/>
    <w:rsid w:val="00DA4485"/>
    <w:rsid w:val="00DB2DEB"/>
    <w:rsid w:val="00DB5E21"/>
    <w:rsid w:val="00DD2843"/>
    <w:rsid w:val="00DE0F47"/>
    <w:rsid w:val="00DE259D"/>
    <w:rsid w:val="00DF0FDA"/>
    <w:rsid w:val="00E13B00"/>
    <w:rsid w:val="00E142DA"/>
    <w:rsid w:val="00E16F51"/>
    <w:rsid w:val="00E35140"/>
    <w:rsid w:val="00E97CCA"/>
    <w:rsid w:val="00EA29E6"/>
    <w:rsid w:val="00EA7A77"/>
    <w:rsid w:val="00EB0B6E"/>
    <w:rsid w:val="00EE70C1"/>
    <w:rsid w:val="00EE7758"/>
    <w:rsid w:val="00EE7E8D"/>
    <w:rsid w:val="00F1513B"/>
    <w:rsid w:val="00F1629D"/>
    <w:rsid w:val="00F169E1"/>
    <w:rsid w:val="00F4396A"/>
    <w:rsid w:val="00F461E1"/>
    <w:rsid w:val="00F60596"/>
    <w:rsid w:val="00F74B6E"/>
    <w:rsid w:val="00F77B79"/>
    <w:rsid w:val="00F866A8"/>
    <w:rsid w:val="00F93A07"/>
    <w:rsid w:val="00FB35C9"/>
    <w:rsid w:val="00FB5B59"/>
    <w:rsid w:val="00FC318F"/>
    <w:rsid w:val="00FD1D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3E3EAC0"/>
  <w15:chartTrackingRefBased/>
  <w15:docId w15:val="{BEF18434-5100-4DD3-AB8E-7892A7528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CCA"/>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unhideWhenUsed/>
    <w:qFormat/>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customStyle="1" w:styleId="UnresolvedMention1">
    <w:name w:val="Unresolved Mention1"/>
    <w:basedOn w:val="DefaultParagraphFont"/>
    <w:uiPriority w:val="99"/>
    <w:unhideWhenUsed/>
    <w:rPr>
      <w:color w:val="605E5C"/>
      <w:shd w:val="clear" w:color="auto" w:fill="E1DFDD"/>
    </w:rPr>
  </w:style>
  <w:style w:type="character" w:customStyle="1" w:styleId="Mention1">
    <w:name w:val="Mention1"/>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 w:type="character" w:customStyle="1" w:styleId="NoSpacingChar">
    <w:name w:val="No Spacing Char"/>
    <w:basedOn w:val="DefaultParagraphFont"/>
    <w:link w:val="NoSpacing"/>
    <w:uiPriority w:val="1"/>
    <w:rsid w:val="00076E97"/>
  </w:style>
  <w:style w:type="character" w:customStyle="1" w:styleId="UnresolvedMention2">
    <w:name w:val="Unresolved Mention2"/>
    <w:basedOn w:val="DefaultParagraphFont"/>
    <w:uiPriority w:val="99"/>
    <w:semiHidden/>
    <w:unhideWhenUsed/>
    <w:rsid w:val="001A33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73549">
      <w:bodyDiv w:val="1"/>
      <w:marLeft w:val="0"/>
      <w:marRight w:val="0"/>
      <w:marTop w:val="0"/>
      <w:marBottom w:val="0"/>
      <w:divBdr>
        <w:top w:val="none" w:sz="0" w:space="0" w:color="auto"/>
        <w:left w:val="none" w:sz="0" w:space="0" w:color="auto"/>
        <w:bottom w:val="none" w:sz="0" w:space="0" w:color="auto"/>
        <w:right w:val="none" w:sz="0" w:space="0" w:color="auto"/>
      </w:divBdr>
    </w:div>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61024736">
      <w:bodyDiv w:val="1"/>
      <w:marLeft w:val="0"/>
      <w:marRight w:val="0"/>
      <w:marTop w:val="0"/>
      <w:marBottom w:val="0"/>
      <w:divBdr>
        <w:top w:val="none" w:sz="0" w:space="0" w:color="auto"/>
        <w:left w:val="none" w:sz="0" w:space="0" w:color="auto"/>
        <w:bottom w:val="none" w:sz="0" w:space="0" w:color="auto"/>
        <w:right w:val="none" w:sz="0" w:space="0" w:color="auto"/>
      </w:divBdr>
    </w:div>
    <w:div w:id="69039124">
      <w:bodyDiv w:val="1"/>
      <w:marLeft w:val="0"/>
      <w:marRight w:val="0"/>
      <w:marTop w:val="0"/>
      <w:marBottom w:val="0"/>
      <w:divBdr>
        <w:top w:val="none" w:sz="0" w:space="0" w:color="auto"/>
        <w:left w:val="none" w:sz="0" w:space="0" w:color="auto"/>
        <w:bottom w:val="none" w:sz="0" w:space="0" w:color="auto"/>
        <w:right w:val="none" w:sz="0" w:space="0" w:color="auto"/>
      </w:divBdr>
    </w:div>
    <w:div w:id="97139902">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144670299">
      <w:bodyDiv w:val="1"/>
      <w:marLeft w:val="0"/>
      <w:marRight w:val="0"/>
      <w:marTop w:val="0"/>
      <w:marBottom w:val="0"/>
      <w:divBdr>
        <w:top w:val="none" w:sz="0" w:space="0" w:color="auto"/>
        <w:left w:val="none" w:sz="0" w:space="0" w:color="auto"/>
        <w:bottom w:val="none" w:sz="0" w:space="0" w:color="auto"/>
        <w:right w:val="none" w:sz="0" w:space="0" w:color="auto"/>
      </w:divBdr>
    </w:div>
    <w:div w:id="266819018">
      <w:bodyDiv w:val="1"/>
      <w:marLeft w:val="0"/>
      <w:marRight w:val="0"/>
      <w:marTop w:val="0"/>
      <w:marBottom w:val="0"/>
      <w:divBdr>
        <w:top w:val="none" w:sz="0" w:space="0" w:color="auto"/>
        <w:left w:val="none" w:sz="0" w:space="0" w:color="auto"/>
        <w:bottom w:val="none" w:sz="0" w:space="0" w:color="auto"/>
        <w:right w:val="none" w:sz="0" w:space="0" w:color="auto"/>
      </w:divBdr>
    </w:div>
    <w:div w:id="295184929">
      <w:bodyDiv w:val="1"/>
      <w:marLeft w:val="0"/>
      <w:marRight w:val="0"/>
      <w:marTop w:val="0"/>
      <w:marBottom w:val="0"/>
      <w:divBdr>
        <w:top w:val="none" w:sz="0" w:space="0" w:color="auto"/>
        <w:left w:val="none" w:sz="0" w:space="0" w:color="auto"/>
        <w:bottom w:val="none" w:sz="0" w:space="0" w:color="auto"/>
        <w:right w:val="none" w:sz="0" w:space="0" w:color="auto"/>
      </w:divBdr>
    </w:div>
    <w:div w:id="332487968">
      <w:bodyDiv w:val="1"/>
      <w:marLeft w:val="0"/>
      <w:marRight w:val="0"/>
      <w:marTop w:val="0"/>
      <w:marBottom w:val="0"/>
      <w:divBdr>
        <w:top w:val="none" w:sz="0" w:space="0" w:color="auto"/>
        <w:left w:val="none" w:sz="0" w:space="0" w:color="auto"/>
        <w:bottom w:val="none" w:sz="0" w:space="0" w:color="auto"/>
        <w:right w:val="none" w:sz="0" w:space="0" w:color="auto"/>
      </w:divBdr>
    </w:div>
    <w:div w:id="341785585">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461117679">
      <w:bodyDiv w:val="1"/>
      <w:marLeft w:val="0"/>
      <w:marRight w:val="0"/>
      <w:marTop w:val="0"/>
      <w:marBottom w:val="0"/>
      <w:divBdr>
        <w:top w:val="none" w:sz="0" w:space="0" w:color="auto"/>
        <w:left w:val="none" w:sz="0" w:space="0" w:color="auto"/>
        <w:bottom w:val="none" w:sz="0" w:space="0" w:color="auto"/>
        <w:right w:val="none" w:sz="0" w:space="0" w:color="auto"/>
      </w:divBdr>
    </w:div>
    <w:div w:id="526872904">
      <w:bodyDiv w:val="1"/>
      <w:marLeft w:val="0"/>
      <w:marRight w:val="0"/>
      <w:marTop w:val="0"/>
      <w:marBottom w:val="0"/>
      <w:divBdr>
        <w:top w:val="none" w:sz="0" w:space="0" w:color="auto"/>
        <w:left w:val="none" w:sz="0" w:space="0" w:color="auto"/>
        <w:bottom w:val="none" w:sz="0" w:space="0" w:color="auto"/>
        <w:right w:val="none" w:sz="0" w:space="0" w:color="auto"/>
      </w:divBdr>
    </w:div>
    <w:div w:id="600263830">
      <w:bodyDiv w:val="1"/>
      <w:marLeft w:val="0"/>
      <w:marRight w:val="0"/>
      <w:marTop w:val="0"/>
      <w:marBottom w:val="0"/>
      <w:divBdr>
        <w:top w:val="none" w:sz="0" w:space="0" w:color="auto"/>
        <w:left w:val="none" w:sz="0" w:space="0" w:color="auto"/>
        <w:bottom w:val="none" w:sz="0" w:space="0" w:color="auto"/>
        <w:right w:val="none" w:sz="0" w:space="0" w:color="auto"/>
      </w:divBdr>
    </w:div>
    <w:div w:id="960191617">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428187276">
      <w:bodyDiv w:val="1"/>
      <w:marLeft w:val="0"/>
      <w:marRight w:val="0"/>
      <w:marTop w:val="0"/>
      <w:marBottom w:val="0"/>
      <w:divBdr>
        <w:top w:val="none" w:sz="0" w:space="0" w:color="auto"/>
        <w:left w:val="none" w:sz="0" w:space="0" w:color="auto"/>
        <w:bottom w:val="none" w:sz="0" w:space="0" w:color="auto"/>
        <w:right w:val="none" w:sz="0" w:space="0" w:color="auto"/>
      </w:divBdr>
    </w:div>
    <w:div w:id="1464732909">
      <w:bodyDiv w:val="1"/>
      <w:marLeft w:val="0"/>
      <w:marRight w:val="0"/>
      <w:marTop w:val="0"/>
      <w:marBottom w:val="0"/>
      <w:divBdr>
        <w:top w:val="none" w:sz="0" w:space="0" w:color="auto"/>
        <w:left w:val="none" w:sz="0" w:space="0" w:color="auto"/>
        <w:bottom w:val="none" w:sz="0" w:space="0" w:color="auto"/>
        <w:right w:val="none" w:sz="0" w:space="0" w:color="auto"/>
      </w:divBdr>
    </w:div>
    <w:div w:id="1597052749">
      <w:bodyDiv w:val="1"/>
      <w:marLeft w:val="0"/>
      <w:marRight w:val="0"/>
      <w:marTop w:val="0"/>
      <w:marBottom w:val="0"/>
      <w:divBdr>
        <w:top w:val="none" w:sz="0" w:space="0" w:color="auto"/>
        <w:left w:val="none" w:sz="0" w:space="0" w:color="auto"/>
        <w:bottom w:val="none" w:sz="0" w:space="0" w:color="auto"/>
        <w:right w:val="none" w:sz="0" w:space="0" w:color="auto"/>
      </w:divBdr>
    </w:div>
    <w:div w:id="1910799633">
      <w:bodyDiv w:val="1"/>
      <w:marLeft w:val="0"/>
      <w:marRight w:val="0"/>
      <w:marTop w:val="0"/>
      <w:marBottom w:val="0"/>
      <w:divBdr>
        <w:top w:val="none" w:sz="0" w:space="0" w:color="auto"/>
        <w:left w:val="none" w:sz="0" w:space="0" w:color="auto"/>
        <w:bottom w:val="none" w:sz="0" w:space="0" w:color="auto"/>
        <w:right w:val="none" w:sz="0" w:space="0" w:color="auto"/>
      </w:divBdr>
      <w:divsChild>
        <w:div w:id="1443913914">
          <w:marLeft w:val="0"/>
          <w:marRight w:val="0"/>
          <w:marTop w:val="0"/>
          <w:marBottom w:val="0"/>
          <w:divBdr>
            <w:top w:val="none" w:sz="0" w:space="0" w:color="auto"/>
            <w:left w:val="none" w:sz="0" w:space="0" w:color="auto"/>
            <w:bottom w:val="none" w:sz="0" w:space="0" w:color="auto"/>
            <w:right w:val="none" w:sz="0" w:space="0" w:color="auto"/>
          </w:divBdr>
          <w:divsChild>
            <w:div w:id="890117051">
              <w:marLeft w:val="0"/>
              <w:marRight w:val="0"/>
              <w:marTop w:val="0"/>
              <w:marBottom w:val="0"/>
              <w:divBdr>
                <w:top w:val="none" w:sz="0" w:space="0" w:color="auto"/>
                <w:left w:val="none" w:sz="0" w:space="0" w:color="auto"/>
                <w:bottom w:val="none" w:sz="0" w:space="0" w:color="auto"/>
                <w:right w:val="none" w:sz="0" w:space="0" w:color="auto"/>
              </w:divBdr>
              <w:divsChild>
                <w:div w:id="11538254">
                  <w:marLeft w:val="0"/>
                  <w:marRight w:val="0"/>
                  <w:marTop w:val="0"/>
                  <w:marBottom w:val="0"/>
                  <w:divBdr>
                    <w:top w:val="none" w:sz="0" w:space="0" w:color="auto"/>
                    <w:left w:val="none" w:sz="0" w:space="0" w:color="auto"/>
                    <w:bottom w:val="none" w:sz="0" w:space="0" w:color="auto"/>
                    <w:right w:val="none" w:sz="0" w:space="0" w:color="auto"/>
                  </w:divBdr>
                  <w:divsChild>
                    <w:div w:id="1745637331">
                      <w:marLeft w:val="0"/>
                      <w:marRight w:val="0"/>
                      <w:marTop w:val="0"/>
                      <w:marBottom w:val="0"/>
                      <w:divBdr>
                        <w:top w:val="none" w:sz="0" w:space="0" w:color="auto"/>
                        <w:left w:val="none" w:sz="0" w:space="0" w:color="auto"/>
                        <w:bottom w:val="none" w:sz="0" w:space="0" w:color="auto"/>
                        <w:right w:val="none" w:sz="0" w:space="0" w:color="auto"/>
                      </w:divBdr>
                      <w:divsChild>
                        <w:div w:id="1115908092">
                          <w:marLeft w:val="0"/>
                          <w:marRight w:val="0"/>
                          <w:marTop w:val="0"/>
                          <w:marBottom w:val="0"/>
                          <w:divBdr>
                            <w:top w:val="none" w:sz="0" w:space="0" w:color="auto"/>
                            <w:left w:val="none" w:sz="0" w:space="0" w:color="auto"/>
                            <w:bottom w:val="none" w:sz="0" w:space="0" w:color="auto"/>
                            <w:right w:val="none" w:sz="0" w:space="0" w:color="auto"/>
                          </w:divBdr>
                          <w:divsChild>
                            <w:div w:id="16358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5836694">
      <w:bodyDiv w:val="1"/>
      <w:marLeft w:val="0"/>
      <w:marRight w:val="0"/>
      <w:marTop w:val="0"/>
      <w:marBottom w:val="0"/>
      <w:divBdr>
        <w:top w:val="none" w:sz="0" w:space="0" w:color="auto"/>
        <w:left w:val="none" w:sz="0" w:space="0" w:color="auto"/>
        <w:bottom w:val="none" w:sz="0" w:space="0" w:color="auto"/>
        <w:right w:val="none" w:sz="0" w:space="0" w:color="auto"/>
      </w:divBdr>
    </w:div>
    <w:div w:id="2042169015">
      <w:bodyDiv w:val="1"/>
      <w:marLeft w:val="0"/>
      <w:marRight w:val="0"/>
      <w:marTop w:val="0"/>
      <w:marBottom w:val="0"/>
      <w:divBdr>
        <w:top w:val="none" w:sz="0" w:space="0" w:color="auto"/>
        <w:left w:val="none" w:sz="0" w:space="0" w:color="auto"/>
        <w:bottom w:val="none" w:sz="0" w:space="0" w:color="auto"/>
        <w:right w:val="none" w:sz="0" w:space="0" w:color="auto"/>
      </w:divBdr>
      <w:divsChild>
        <w:div w:id="391387811">
          <w:marLeft w:val="0"/>
          <w:marRight w:val="0"/>
          <w:marTop w:val="0"/>
          <w:marBottom w:val="0"/>
          <w:divBdr>
            <w:top w:val="none" w:sz="0" w:space="0" w:color="auto"/>
            <w:left w:val="none" w:sz="0" w:space="0" w:color="auto"/>
            <w:bottom w:val="none" w:sz="0" w:space="0" w:color="auto"/>
            <w:right w:val="none" w:sz="0" w:space="0" w:color="auto"/>
          </w:divBdr>
          <w:divsChild>
            <w:div w:id="1466966773">
              <w:marLeft w:val="0"/>
              <w:marRight w:val="0"/>
              <w:marTop w:val="0"/>
              <w:marBottom w:val="0"/>
              <w:divBdr>
                <w:top w:val="none" w:sz="0" w:space="0" w:color="auto"/>
                <w:left w:val="none" w:sz="0" w:space="0" w:color="auto"/>
                <w:bottom w:val="none" w:sz="0" w:space="0" w:color="auto"/>
                <w:right w:val="none" w:sz="0" w:space="0" w:color="auto"/>
              </w:divBdr>
              <w:divsChild>
                <w:div w:id="209608369">
                  <w:marLeft w:val="0"/>
                  <w:marRight w:val="0"/>
                  <w:marTop w:val="0"/>
                  <w:marBottom w:val="0"/>
                  <w:divBdr>
                    <w:top w:val="none" w:sz="0" w:space="0" w:color="auto"/>
                    <w:left w:val="none" w:sz="0" w:space="0" w:color="auto"/>
                    <w:bottom w:val="none" w:sz="0" w:space="0" w:color="auto"/>
                    <w:right w:val="none" w:sz="0" w:space="0" w:color="auto"/>
                  </w:divBdr>
                  <w:divsChild>
                    <w:div w:id="586576461">
                      <w:marLeft w:val="0"/>
                      <w:marRight w:val="0"/>
                      <w:marTop w:val="0"/>
                      <w:marBottom w:val="0"/>
                      <w:divBdr>
                        <w:top w:val="none" w:sz="0" w:space="0" w:color="auto"/>
                        <w:left w:val="none" w:sz="0" w:space="0" w:color="auto"/>
                        <w:bottom w:val="none" w:sz="0" w:space="0" w:color="auto"/>
                        <w:right w:val="none" w:sz="0" w:space="0" w:color="auto"/>
                      </w:divBdr>
                      <w:divsChild>
                        <w:div w:id="1215893586">
                          <w:marLeft w:val="0"/>
                          <w:marRight w:val="0"/>
                          <w:marTop w:val="0"/>
                          <w:marBottom w:val="0"/>
                          <w:divBdr>
                            <w:top w:val="none" w:sz="0" w:space="0" w:color="auto"/>
                            <w:left w:val="none" w:sz="0" w:space="0" w:color="auto"/>
                            <w:bottom w:val="none" w:sz="0" w:space="0" w:color="auto"/>
                            <w:right w:val="none" w:sz="0" w:space="0" w:color="auto"/>
                          </w:divBdr>
                          <w:divsChild>
                            <w:div w:id="79745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ajulkjose246/InstHelper" TargetMode="External"/><Relationship Id="rId18" Type="http://schemas.openxmlformats.org/officeDocument/2006/relationships/image" Target="media/image5.jp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4.jp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mailto:mail.ajulkjose@gmail.com" TargetMode="External"/><Relationship Id="rId20" Type="http://schemas.openxmlformats.org/officeDocument/2006/relationships/image" Target="media/image7.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hyperlink" Target="https://github.com/ajulkjose246/InstHelper" TargetMode="Externa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jp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mailto:mail.ajulkjose@gmail.com" TargetMode="External"/><Relationship Id="rId22" Type="http://schemas.openxmlformats.org/officeDocument/2006/relationships/image" Target="media/image9.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num\AppData\Roaming\Microsoft\Templates\Insert%20your%20first%20table%20of%20contents%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Assistant Professor
Department of Computer Applications</Abstract>
  <CompanyAddress/>
  <CompanyPhone/>
  <CompanyFax/>
  <CompanyEmail>Register Number</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51304B-2851-4DC8-B5D8-C2E270770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tutorial.dotx</Template>
  <TotalTime>328</TotalTime>
  <Pages>19</Pages>
  <Words>2111</Words>
  <Characters>12034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INSTHELPER</vt:lpstr>
    </vt:vector>
  </TitlesOfParts>
  <Company/>
  <LinksUpToDate>false</LinksUpToDate>
  <CharactersWithSpaces>14117</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INSTHELPER</dc:title>
  <dc:subject>20INMCA509 - Mini Project 2</dc:subject>
  <dc:creator>staff</dc:creator>
  <cp:keywords/>
  <dc:description/>
  <cp:lastModifiedBy>Ajul K Jose</cp:lastModifiedBy>
  <cp:revision>30</cp:revision>
  <cp:lastPrinted>2024-08-10T05:13:00Z</cp:lastPrinted>
  <dcterms:created xsi:type="dcterms:W3CDTF">2024-06-19T10:20:00Z</dcterms:created>
  <dcterms:modified xsi:type="dcterms:W3CDTF">2024-08-10T05:13:00Z</dcterms:modified>
</cp:coreProperties>
</file>